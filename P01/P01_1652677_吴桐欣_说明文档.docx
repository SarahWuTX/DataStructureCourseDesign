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CB34AE" w14:textId="77777777" w:rsidR="00D00E32" w:rsidRDefault="001D6D67">
      <w:pPr>
        <w:pStyle w:val="a5"/>
        <w:rPr>
          <w:rFonts w:hint="default"/>
        </w:rPr>
      </w:pPr>
      <w:bookmarkStart w:id="0" w:name="_Toc503034653"/>
      <w:r>
        <w:t>项目说明文档</w:t>
      </w:r>
      <w:r>
        <w:rPr>
          <w:rFonts w:ascii="Adobe 宋体 Std L" w:hAnsi="Adobe 宋体 Std L" w:hint="default"/>
        </w:rPr>
        <w:t>——</w:t>
      </w:r>
      <w:r w:rsidR="00004736">
        <w:rPr>
          <w:rFonts w:ascii="Adobe 宋体 Std L" w:hAnsi="Adobe 宋体 Std L" w:hint="default"/>
        </w:rPr>
        <w:t>考试报名系统</w:t>
      </w:r>
      <w:bookmarkEnd w:id="0"/>
    </w:p>
    <w:p w14:paraId="71B0D279" w14:textId="77777777" w:rsidR="00D00E32" w:rsidRDefault="001D6D67">
      <w:pPr>
        <w:pStyle w:val="a6"/>
        <w:rPr>
          <w:rFonts w:hint="default"/>
        </w:rPr>
      </w:pPr>
      <w:r>
        <w:t>姓名：吴桐欣</w:t>
      </w:r>
    </w:p>
    <w:p w14:paraId="27874EF0" w14:textId="77777777" w:rsidR="00D00E32" w:rsidRDefault="001D6D67">
      <w:pPr>
        <w:pStyle w:val="a6"/>
        <w:rPr>
          <w:rFonts w:hint="default"/>
        </w:rPr>
      </w:pPr>
      <w:r>
        <w:t>学号：</w:t>
      </w:r>
      <w:r>
        <w:rPr>
          <w:rFonts w:ascii="Adobe 宋体 Std L" w:hAnsi="Adobe 宋体 Std L"/>
        </w:rPr>
        <w:t>1652677</w:t>
      </w:r>
    </w:p>
    <w:p w14:paraId="0CEC2515" w14:textId="77777777" w:rsidR="00D00E32" w:rsidRDefault="001D6D67">
      <w:pPr>
        <w:pStyle w:val="a6"/>
        <w:rPr>
          <w:rFonts w:hint="default"/>
        </w:rPr>
      </w:pPr>
      <w:r>
        <w:t>同济大学</w:t>
      </w:r>
      <w:r>
        <w:t xml:space="preserve"> </w:t>
      </w:r>
      <w:r>
        <w:t>软件学院</w:t>
      </w:r>
      <w:r>
        <w:t xml:space="preserve"> </w:t>
      </w:r>
      <w:r>
        <w:t>软件工程专业</w:t>
      </w:r>
    </w:p>
    <w:p w14:paraId="5A574C93" w14:textId="77777777" w:rsidR="00D00E32" w:rsidRDefault="001D6D67">
      <w:pPr>
        <w:rPr>
          <w:rFonts w:hint="default"/>
        </w:rPr>
      </w:pPr>
      <w:r>
        <w:br w:type="page"/>
      </w:r>
    </w:p>
    <w:p w14:paraId="62219B36" w14:textId="77777777" w:rsidR="00FE728F" w:rsidRDefault="001D6D67" w:rsidP="00FE728F">
      <w:pPr>
        <w:pStyle w:val="a5"/>
        <w:rPr>
          <w:rFonts w:hint="default"/>
        </w:rPr>
      </w:pPr>
      <w:bookmarkStart w:id="1" w:name="_Toc503034654"/>
      <w:r>
        <w:lastRenderedPageBreak/>
        <w:t>目录</w:t>
      </w:r>
      <w:bookmarkEnd w:id="1"/>
    </w:p>
    <w:p w14:paraId="3E4C5177" w14:textId="77777777" w:rsidR="00AF4499" w:rsidRDefault="00A247C6">
      <w:pPr>
        <w:pStyle w:val="1"/>
        <w:tabs>
          <w:tab w:val="right" w:leader="dot" w:pos="9628"/>
        </w:tabs>
        <w:rPr>
          <w:rFonts w:eastAsiaTheme="minorEastAsia" w:hAnsiTheme="minorHAnsi" w:cstheme="minorBidi" w:hint="default"/>
          <w:b w:val="0"/>
          <w:noProof/>
          <w:color w:val="auto"/>
          <w:kern w:val="2"/>
          <w:bdr w:val="none" w:sz="0" w:space="0" w:color="auto"/>
          <w:lang w:val="en-US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</w:instrText>
      </w:r>
      <w:r>
        <w:instrText>TOC \o "1-3"</w:instrText>
      </w:r>
      <w:r>
        <w:rPr>
          <w:rFonts w:hint="default"/>
        </w:rPr>
        <w:instrText xml:space="preserve"> </w:instrText>
      </w:r>
      <w:r>
        <w:rPr>
          <w:rFonts w:hint="default"/>
        </w:rPr>
        <w:fldChar w:fldCharType="separate"/>
      </w:r>
      <w:r w:rsidR="00AF4499">
        <w:rPr>
          <w:noProof/>
        </w:rPr>
        <w:t>项目说明文档</w:t>
      </w:r>
      <w:r w:rsidR="00AF4499" w:rsidRPr="00EB5D98">
        <w:rPr>
          <w:rFonts w:ascii="Adobe 宋体 Std L" w:hAnsi="Adobe 宋体 Std L"/>
          <w:noProof/>
        </w:rPr>
        <w:t>——考试报名系统</w:t>
      </w:r>
      <w:r w:rsidR="00AF4499">
        <w:rPr>
          <w:noProof/>
        </w:rPr>
        <w:tab/>
      </w:r>
      <w:r w:rsidR="00AF4499">
        <w:rPr>
          <w:noProof/>
        </w:rPr>
        <w:fldChar w:fldCharType="begin"/>
      </w:r>
      <w:r w:rsidR="00AF4499">
        <w:rPr>
          <w:noProof/>
        </w:rPr>
        <w:instrText xml:space="preserve"> PAGEREF _Toc503034653 \h </w:instrText>
      </w:r>
      <w:r w:rsidR="00AF4499">
        <w:rPr>
          <w:noProof/>
        </w:rPr>
      </w:r>
      <w:r w:rsidR="00AF4499">
        <w:rPr>
          <w:noProof/>
        </w:rPr>
        <w:fldChar w:fldCharType="separate"/>
      </w:r>
      <w:r w:rsidR="00881F87">
        <w:rPr>
          <w:rFonts w:hint="default"/>
          <w:noProof/>
        </w:rPr>
        <w:t>1</w:t>
      </w:r>
      <w:r w:rsidR="00AF4499">
        <w:rPr>
          <w:noProof/>
        </w:rPr>
        <w:fldChar w:fldCharType="end"/>
      </w:r>
    </w:p>
    <w:p w14:paraId="10DE1CD2" w14:textId="77777777" w:rsidR="00AF4499" w:rsidRDefault="00AF4499">
      <w:pPr>
        <w:pStyle w:val="1"/>
        <w:tabs>
          <w:tab w:val="right" w:leader="dot" w:pos="9628"/>
        </w:tabs>
        <w:rPr>
          <w:rFonts w:eastAsiaTheme="minorEastAsia" w:hAnsiTheme="minorHAnsi" w:cstheme="minorBidi" w:hint="default"/>
          <w:b w:val="0"/>
          <w:noProof/>
          <w:color w:val="auto"/>
          <w:kern w:val="2"/>
          <w:bdr w:val="none" w:sz="0" w:space="0" w:color="auto"/>
          <w:lang w:val="en-US"/>
        </w:rPr>
      </w:pPr>
      <w:r>
        <w:rPr>
          <w:noProof/>
        </w:rPr>
        <w:t>目录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_Toc503034654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2</w:t>
      </w:r>
      <w:r>
        <w:rPr>
          <w:noProof/>
        </w:rPr>
        <w:fldChar w:fldCharType="end"/>
      </w:r>
    </w:p>
    <w:p w14:paraId="34046EEB" w14:textId="77777777" w:rsidR="00AF4499" w:rsidRDefault="00AF4499">
      <w:pPr>
        <w:pStyle w:val="2"/>
        <w:tabs>
          <w:tab w:val="right" w:leader="dot" w:pos="9628"/>
        </w:tabs>
        <w:rPr>
          <w:rFonts w:eastAsiaTheme="minorEastAsia" w:hAnsiTheme="minorHAnsi" w:cstheme="minorBidi" w:hint="default"/>
          <w:b w:val="0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1.</w:t>
      </w:r>
      <w:r w:rsidRPr="00EB5D98">
        <w:rPr>
          <w:rFonts w:ascii="Arial Unicode MS"/>
          <w:noProof/>
        </w:rPr>
        <w:t>项目概述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_Toc503034655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292003EA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1.1</w:t>
      </w:r>
      <w:r w:rsidRPr="00EB5D98">
        <w:rPr>
          <w:rFonts w:ascii="Arial Unicode MS"/>
          <w:noProof/>
        </w:rPr>
        <w:t>项目简介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_Toc503034656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4C42F9FB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1.2</w:t>
      </w:r>
      <w:r w:rsidRPr="00EB5D98">
        <w:rPr>
          <w:rFonts w:ascii="Arial Unicode MS"/>
          <w:noProof/>
        </w:rPr>
        <w:t>文件目录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_Toc503034657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407CE115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1.3</w:t>
      </w:r>
      <w:r w:rsidRPr="00EB5D98">
        <w:rPr>
          <w:rFonts w:ascii="Arial Unicode MS"/>
          <w:noProof/>
        </w:rPr>
        <w:t>操作指南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_Toc503034658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11D3C6BC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1.4</w:t>
      </w:r>
      <w:r w:rsidRPr="00EB5D98">
        <w:rPr>
          <w:rFonts w:ascii="Arial Unicode MS"/>
          <w:noProof/>
        </w:rPr>
        <w:t>注意事项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_Toc503034659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047BE78D" w14:textId="77777777" w:rsidR="00AF4499" w:rsidRDefault="00AF4499">
      <w:pPr>
        <w:pStyle w:val="2"/>
        <w:tabs>
          <w:tab w:val="right" w:leader="dot" w:pos="9628"/>
        </w:tabs>
        <w:rPr>
          <w:rFonts w:eastAsiaTheme="minorEastAsia" w:hAnsiTheme="minorHAnsi" w:cstheme="minorBidi" w:hint="default"/>
          <w:b w:val="0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2.</w:t>
      </w:r>
      <w:r w:rsidRPr="00EB5D98">
        <w:rPr>
          <w:rFonts w:ascii="Arial Unicode MS"/>
          <w:noProof/>
        </w:rPr>
        <w:t>思路与设计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_Toc503034660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206ECA1E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2.1</w:t>
      </w:r>
      <w:r w:rsidRPr="00EB5D98">
        <w:rPr>
          <w:rFonts w:ascii="Arial Unicode MS"/>
          <w:noProof/>
        </w:rPr>
        <w:t>基本思路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_Toc503034661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554C95B9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2.2</w:t>
      </w:r>
      <w:r w:rsidRPr="00EB5D98">
        <w:rPr>
          <w:rFonts w:ascii="Arial Unicode MS"/>
          <w:noProof/>
        </w:rPr>
        <w:t>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_Toc503034662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7618B637" w14:textId="77777777" w:rsidR="00AF4499" w:rsidRDefault="00AF4499">
      <w:pPr>
        <w:pStyle w:val="2"/>
        <w:tabs>
          <w:tab w:val="right" w:leader="dot" w:pos="9628"/>
        </w:tabs>
        <w:rPr>
          <w:rFonts w:eastAsiaTheme="minorEastAsia" w:hAnsiTheme="minorHAnsi" w:cstheme="minorBidi" w:hint="default"/>
          <w:b w:val="0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3.</w:t>
      </w:r>
      <w:r w:rsidRPr="00EB5D98">
        <w:rPr>
          <w:rFonts w:ascii="Arial Unicode MS"/>
          <w:noProof/>
        </w:rPr>
        <w:t>具体实现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_Toc503034663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2D135E48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3.1</w:t>
      </w:r>
      <w:r w:rsidRPr="00EB5D98">
        <w:rPr>
          <w:rFonts w:eastAsia="Arial Unicode MS"/>
          <w:noProof/>
        </w:rPr>
        <w:t>添加考生信息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_Toc503034664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5B14C533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3.2</w:t>
      </w:r>
      <w:r w:rsidRPr="00EB5D98">
        <w:rPr>
          <w:rFonts w:eastAsia="Arial Unicode MS"/>
          <w:noProof/>
        </w:rPr>
        <w:t>输入考生信息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_Toc503034665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46DE1596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3.3</w:t>
      </w:r>
      <w:r w:rsidRPr="00EB5D98">
        <w:rPr>
          <w:rFonts w:eastAsia="Arial Unicode MS"/>
          <w:noProof/>
        </w:rPr>
        <w:t>输出考生信息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_Toc503034666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50EEF016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3.4</w:t>
      </w:r>
      <w:r w:rsidRPr="00EB5D98">
        <w:rPr>
          <w:rFonts w:eastAsia="Arial Unicode MS"/>
          <w:noProof/>
        </w:rPr>
        <w:t>查询考生信息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_Toc503034667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797D589A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>
        <w:rPr>
          <w:noProof/>
        </w:rPr>
        <w:t>3.5修改考生信息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_Toc503034668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58BCF944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>
        <w:rPr>
          <w:noProof/>
        </w:rPr>
        <w:t>3.6删除考生信息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_Toc503034669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64B38024" w14:textId="77777777" w:rsidR="00AF4499" w:rsidRDefault="00AF4499">
      <w:pPr>
        <w:pStyle w:val="2"/>
        <w:tabs>
          <w:tab w:val="right" w:leader="dot" w:pos="9628"/>
        </w:tabs>
        <w:rPr>
          <w:rFonts w:eastAsiaTheme="minorEastAsia" w:hAnsiTheme="minorHAnsi" w:cstheme="minorBidi" w:hint="default"/>
          <w:b w:val="0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 w:rsidRPr="00EB5D98">
        <w:rPr>
          <w:rFonts w:eastAsia="Arial Unicode MS"/>
          <w:noProof/>
        </w:rPr>
        <w:t>4.</w:t>
      </w:r>
      <w:r w:rsidRPr="00EB5D98">
        <w:rPr>
          <w:rFonts w:ascii="Arial Unicode MS"/>
          <w:noProof/>
        </w:rPr>
        <w:t>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_Toc503034670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5547C822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>
        <w:rPr>
          <w:noProof/>
        </w:rPr>
        <w:t>4.1功能测试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_Toc503034671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3DD59F23" w14:textId="77777777" w:rsidR="00AF4499" w:rsidRDefault="00AF4499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kern w:val="2"/>
          <w:sz w:val="24"/>
          <w:szCs w:val="24"/>
          <w:bdr w:val="none" w:sz="0" w:space="0" w:color="auto"/>
          <w:lang w:val="en-US"/>
        </w:rPr>
      </w:pPr>
      <w:r>
        <w:rPr>
          <w:noProof/>
        </w:rPr>
        <w:t>4.2</w:t>
      </w:r>
      <w:r w:rsidRPr="00EB5D98">
        <w:rPr>
          <w:rFonts w:ascii="Arial Unicode MS"/>
          <w:noProof/>
        </w:rPr>
        <w:t>出错测试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_Toc503034672 \h </w:instrText>
      </w:r>
      <w:r>
        <w:rPr>
          <w:noProof/>
        </w:rPr>
      </w:r>
      <w:r>
        <w:rPr>
          <w:noProof/>
        </w:rPr>
        <w:fldChar w:fldCharType="separate"/>
      </w:r>
      <w:r w:rsidR="00881F87"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4746D2F0" w14:textId="77777777" w:rsidR="00A247C6" w:rsidRPr="00A247C6" w:rsidRDefault="00A247C6" w:rsidP="00A247C6">
      <w:pPr>
        <w:rPr>
          <w:rFonts w:hint="default"/>
        </w:rPr>
      </w:pPr>
      <w:r>
        <w:rPr>
          <w:rFonts w:hint="default"/>
        </w:rPr>
        <w:fldChar w:fldCharType="end"/>
      </w:r>
    </w:p>
    <w:p w14:paraId="03171722" w14:textId="77777777" w:rsidR="00D00E32" w:rsidRPr="00FE728F" w:rsidRDefault="00FE728F">
      <w:pPr>
        <w:rPr>
          <w:rFonts w:hint="default"/>
        </w:rPr>
      </w:pPr>
      <w:r>
        <w:rPr>
          <w:rFonts w:hint="default"/>
        </w:rPr>
        <w:br w:type="page"/>
      </w:r>
    </w:p>
    <w:p w14:paraId="27DF33F1" w14:textId="77777777" w:rsidR="00D00E32" w:rsidRDefault="001D6D67">
      <w:pPr>
        <w:pStyle w:val="a7"/>
      </w:pPr>
      <w:bookmarkStart w:id="2" w:name="_Toc"/>
      <w:bookmarkStart w:id="3" w:name="_Toc503034655"/>
      <w:r>
        <w:rPr>
          <w:rFonts w:eastAsia="Arial Unicode MS" w:cs="Arial Unicode MS"/>
          <w:lang w:val="zh-CN"/>
        </w:rPr>
        <w:lastRenderedPageBreak/>
        <w:t>1</w:t>
      </w:r>
      <w:bookmarkStart w:id="4" w:name="项目概述"/>
      <w:r>
        <w:rPr>
          <w:rFonts w:eastAsia="Arial Unicode MS" w:cs="Arial Unicode MS"/>
        </w:rPr>
        <w:t>.</w:t>
      </w:r>
      <w:r>
        <w:rPr>
          <w:rFonts w:ascii="Arial Unicode MS" w:hAnsi="Arial Unicode MS" w:cs="Arial Unicode MS" w:hint="eastAsia"/>
          <w:lang w:val="zh-CN"/>
        </w:rPr>
        <w:t>项目概述</w:t>
      </w:r>
      <w:bookmarkEnd w:id="2"/>
      <w:bookmarkEnd w:id="3"/>
      <w:bookmarkEnd w:id="4"/>
    </w:p>
    <w:p w14:paraId="38D86E0F" w14:textId="77777777" w:rsidR="00D00E32" w:rsidRDefault="00D00E32">
      <w:pPr>
        <w:pStyle w:val="20"/>
      </w:pPr>
    </w:p>
    <w:p w14:paraId="62030732" w14:textId="77777777" w:rsidR="00D00E32" w:rsidRPr="005107BC" w:rsidRDefault="001D6D67">
      <w:pPr>
        <w:pStyle w:val="20"/>
      </w:pPr>
      <w:bookmarkStart w:id="5" w:name="项目简介"/>
      <w:bookmarkStart w:id="6" w:name="_Toc1"/>
      <w:bookmarkStart w:id="7" w:name="_Toc503034656"/>
      <w:r>
        <w:rPr>
          <w:rFonts w:eastAsia="Arial Unicode MS" w:cs="Arial Unicode MS"/>
          <w:lang w:val="zh-CN"/>
        </w:rPr>
        <w:t>1.1</w:t>
      </w:r>
      <w:r>
        <w:rPr>
          <w:rFonts w:ascii="Arial Unicode MS" w:hAnsi="Arial Unicode MS" w:cs="Arial Unicode MS" w:hint="eastAsia"/>
          <w:lang w:val="zh-CN"/>
        </w:rPr>
        <w:t>项目简介</w:t>
      </w:r>
      <w:bookmarkEnd w:id="5"/>
      <w:bookmarkEnd w:id="6"/>
      <w:bookmarkEnd w:id="7"/>
    </w:p>
    <w:p w14:paraId="2937E986" w14:textId="77777777" w:rsidR="00D00E32" w:rsidRDefault="00000CFC" w:rsidP="00CB5AD1">
      <w:pPr>
        <w:rPr>
          <w:rFonts w:hint="default"/>
        </w:rPr>
      </w:pPr>
      <w:r w:rsidRPr="00000CFC">
        <w:rPr>
          <w:rFonts w:hint="default"/>
        </w:rPr>
        <w:t>考试报名工作给各高校报名工作带来了新的挑战，给教务管理部门增加了很大的工作量。</w:t>
      </w:r>
      <w:r>
        <w:rPr>
          <w:rFonts w:hint="default"/>
        </w:rPr>
        <w:t>本项目是对考试报名管理的简单模拟，用控制台选项的选择方式完成</w:t>
      </w:r>
      <w:r>
        <w:t>多项</w:t>
      </w:r>
      <w:r>
        <w:rPr>
          <w:rFonts w:hint="default"/>
        </w:rPr>
        <w:t>功能。</w:t>
      </w:r>
      <w:r>
        <w:rPr>
          <w:rFonts w:hint="default"/>
        </w:rPr>
        <w:t xml:space="preserve"> </w:t>
      </w:r>
    </w:p>
    <w:p w14:paraId="610683C8" w14:textId="77777777" w:rsidR="00D00E32" w:rsidRPr="005716DB" w:rsidRDefault="001D6D67">
      <w:pPr>
        <w:pStyle w:val="30"/>
        <w:rPr>
          <w:rFonts w:asciiTheme="majorEastAsia" w:eastAsiaTheme="majorEastAsia" w:hAnsiTheme="majorEastAsia" w:cs="Arial Unicode MS"/>
          <w:b/>
          <w:bCs/>
          <w:lang w:val="zh-CN"/>
        </w:rPr>
      </w:pPr>
      <w:bookmarkStart w:id="8" w:name="_Toc2"/>
      <w:r w:rsidRPr="005716DB">
        <w:rPr>
          <w:rFonts w:asciiTheme="majorEastAsia" w:eastAsiaTheme="majorEastAsia" w:hAnsiTheme="majorEastAsia" w:cs="Arial Unicode MS"/>
          <w:b/>
          <w:bCs/>
          <w:lang w:val="zh-CN"/>
        </w:rPr>
        <w:t>1.1.1</w:t>
      </w:r>
      <w:r w:rsidRPr="005716DB">
        <w:rPr>
          <w:rFonts w:asciiTheme="majorEastAsia" w:eastAsiaTheme="majorEastAsia" w:hAnsiTheme="majorEastAsia" w:cs="Arial Unicode MS" w:hint="eastAsia"/>
          <w:b/>
          <w:bCs/>
          <w:lang w:val="zh-CN"/>
        </w:rPr>
        <w:t>功能分析</w:t>
      </w:r>
      <w:bookmarkEnd w:id="8"/>
    </w:p>
    <w:p w14:paraId="51FA8225" w14:textId="77777777" w:rsidR="00D00E32" w:rsidRDefault="001D6D67">
      <w:pPr>
        <w:rPr>
          <w:rFonts w:hint="default"/>
        </w:rPr>
      </w:pPr>
      <w:r>
        <w:t>本项目要求</w:t>
      </w:r>
      <w:r w:rsidR="00000CFC">
        <w:rPr>
          <w:rFonts w:hint="default"/>
        </w:rPr>
        <w:t>实现功能</w:t>
      </w:r>
    </w:p>
    <w:p w14:paraId="125FB443" w14:textId="77777777" w:rsidR="00000CFC" w:rsidRDefault="00000CFC" w:rsidP="00000CFC">
      <w:pPr>
        <w:pStyle w:val="ad"/>
        <w:numPr>
          <w:ilvl w:val="0"/>
          <w:numId w:val="1"/>
        </w:numPr>
        <w:ind w:firstLineChars="0"/>
        <w:rPr>
          <w:rFonts w:hint="default"/>
        </w:rPr>
      </w:pPr>
      <w:r w:rsidRPr="00000CFC">
        <w:rPr>
          <w:rFonts w:hint="default"/>
        </w:rPr>
        <w:t>输入考生信息；</w:t>
      </w:r>
    </w:p>
    <w:p w14:paraId="7C933A9D" w14:textId="77777777" w:rsidR="00000CFC" w:rsidRDefault="00000CFC" w:rsidP="00000CFC">
      <w:pPr>
        <w:pStyle w:val="ad"/>
        <w:numPr>
          <w:ilvl w:val="0"/>
          <w:numId w:val="1"/>
        </w:numPr>
        <w:ind w:firstLineChars="0"/>
        <w:rPr>
          <w:rFonts w:hint="default"/>
        </w:rPr>
      </w:pPr>
      <w:r w:rsidRPr="00000CFC">
        <w:rPr>
          <w:rFonts w:hint="default"/>
        </w:rPr>
        <w:t>输出考生信息；</w:t>
      </w:r>
    </w:p>
    <w:p w14:paraId="373C95CB" w14:textId="77777777" w:rsidR="00000CFC" w:rsidRDefault="00000CFC" w:rsidP="00000CFC">
      <w:pPr>
        <w:pStyle w:val="ad"/>
        <w:numPr>
          <w:ilvl w:val="0"/>
          <w:numId w:val="1"/>
        </w:numPr>
        <w:ind w:firstLineChars="0"/>
        <w:rPr>
          <w:rFonts w:hint="default"/>
        </w:rPr>
      </w:pPr>
      <w:r w:rsidRPr="00000CFC">
        <w:rPr>
          <w:rFonts w:hint="default"/>
        </w:rPr>
        <w:t>查询考生信息；</w:t>
      </w:r>
    </w:p>
    <w:p w14:paraId="2A4B50DC" w14:textId="77777777" w:rsidR="00000CFC" w:rsidRDefault="00000CFC" w:rsidP="00000CFC">
      <w:pPr>
        <w:pStyle w:val="ad"/>
        <w:numPr>
          <w:ilvl w:val="0"/>
          <w:numId w:val="1"/>
        </w:numPr>
        <w:ind w:firstLineChars="0"/>
        <w:rPr>
          <w:rFonts w:hint="default"/>
        </w:rPr>
      </w:pPr>
      <w:r w:rsidRPr="00000CFC">
        <w:rPr>
          <w:rFonts w:hint="default"/>
        </w:rPr>
        <w:t>添加考生信息；</w:t>
      </w:r>
    </w:p>
    <w:p w14:paraId="2669BFAC" w14:textId="77777777" w:rsidR="00000CFC" w:rsidRDefault="00000CFC" w:rsidP="00000CFC">
      <w:pPr>
        <w:pStyle w:val="ad"/>
        <w:numPr>
          <w:ilvl w:val="0"/>
          <w:numId w:val="1"/>
        </w:numPr>
        <w:ind w:firstLineChars="0"/>
        <w:rPr>
          <w:rFonts w:hint="default"/>
        </w:rPr>
      </w:pPr>
      <w:r w:rsidRPr="00000CFC">
        <w:rPr>
          <w:rFonts w:hint="default"/>
        </w:rPr>
        <w:t>修改考生信息；</w:t>
      </w:r>
    </w:p>
    <w:p w14:paraId="41EAE25B" w14:textId="77777777" w:rsidR="00D00E32" w:rsidRPr="00000CFC" w:rsidRDefault="00000CFC" w:rsidP="00000CFC">
      <w:pPr>
        <w:pStyle w:val="ad"/>
        <w:numPr>
          <w:ilvl w:val="0"/>
          <w:numId w:val="1"/>
        </w:numPr>
        <w:ind w:firstLineChars="0"/>
        <w:rPr>
          <w:rFonts w:hint="default"/>
        </w:rPr>
      </w:pPr>
      <w:r w:rsidRPr="00000CFC">
        <w:rPr>
          <w:rFonts w:hint="default"/>
        </w:rPr>
        <w:t>删除考生信息。</w:t>
      </w:r>
    </w:p>
    <w:p w14:paraId="6AFA91BA" w14:textId="77777777" w:rsidR="00D00E32" w:rsidRDefault="00D00E32">
      <w:pPr>
        <w:pStyle w:val="20"/>
      </w:pPr>
    </w:p>
    <w:p w14:paraId="29B57027" w14:textId="77777777" w:rsidR="00D00E32" w:rsidRDefault="001D6D67">
      <w:pPr>
        <w:pStyle w:val="20"/>
      </w:pPr>
      <w:bookmarkStart w:id="9" w:name="_Toc3"/>
      <w:bookmarkStart w:id="10" w:name="_Toc503034657"/>
      <w:r>
        <w:rPr>
          <w:rFonts w:eastAsia="Arial Unicode MS" w:cs="Arial Unicode MS"/>
          <w:lang w:val="zh-CN"/>
        </w:rPr>
        <w:t>1.2</w:t>
      </w:r>
      <w:r>
        <w:rPr>
          <w:rFonts w:ascii="Arial Unicode MS" w:hAnsi="Arial Unicode MS" w:cs="Arial Unicode MS" w:hint="eastAsia"/>
          <w:lang w:val="zh-CN"/>
        </w:rPr>
        <w:t>文件目录</w:t>
      </w:r>
      <w:bookmarkEnd w:id="9"/>
      <w:bookmarkEnd w:id="10"/>
    </w:p>
    <w:p w14:paraId="309C4B15" w14:textId="77777777" w:rsidR="00D00E32" w:rsidRPr="00D75032" w:rsidRDefault="001D6D67">
      <w:pPr>
        <w:rPr>
          <w:rFonts w:ascii="Adobe 宋体 Std L" w:hAnsi="Adobe 宋体 Std L" w:hint="default"/>
        </w:rPr>
      </w:pPr>
      <w:r w:rsidRPr="00D75032">
        <w:rPr>
          <w:rFonts w:ascii="Adobe 宋体 Std L" w:hAnsi="Adobe 宋体 Std L"/>
        </w:rPr>
        <w:t>（</w:t>
      </w:r>
      <w:r>
        <w:rPr>
          <w:rFonts w:ascii="Adobe 宋体 Std L" w:hAnsi="Adobe 宋体 Std L"/>
        </w:rPr>
        <w:t>1</w:t>
      </w:r>
      <w:r w:rsidRPr="00D75032">
        <w:rPr>
          <w:rFonts w:ascii="Adobe 宋体 Std L" w:hAnsi="Adobe 宋体 Std L"/>
        </w:rPr>
        <w:t>）</w:t>
      </w:r>
      <w:r w:rsidR="00CB5AD1">
        <w:rPr>
          <w:rFonts w:ascii="Adobe 宋体 Std L" w:hAnsi="Adobe 宋体 Std L"/>
        </w:rPr>
        <w:t>P01</w:t>
      </w:r>
      <w:r>
        <w:rPr>
          <w:rFonts w:ascii="Adobe 宋体 Std L" w:hAnsi="Adobe 宋体 Std L"/>
        </w:rPr>
        <w:t>_1652677_</w:t>
      </w:r>
      <w:r w:rsidRPr="00D75032">
        <w:rPr>
          <w:rFonts w:ascii="Adobe 宋体 Std L" w:hAnsi="Adobe 宋体 Std L"/>
        </w:rPr>
        <w:t>吴桐欣_说明文档.docx（本文档）</w:t>
      </w:r>
    </w:p>
    <w:p w14:paraId="76F91FF8" w14:textId="77777777" w:rsidR="00D00E32" w:rsidRDefault="001D6D67">
      <w:pPr>
        <w:rPr>
          <w:rFonts w:hint="default"/>
        </w:rPr>
      </w:pPr>
      <w:r>
        <w:t>（</w:t>
      </w:r>
      <w:r>
        <w:rPr>
          <w:rFonts w:ascii="Adobe 宋体 Std L" w:hAnsi="Adobe 宋体 Std L"/>
        </w:rPr>
        <w:t>2</w:t>
      </w:r>
      <w:r>
        <w:t>）</w:t>
      </w:r>
      <w:r w:rsidR="00CB5AD1">
        <w:rPr>
          <w:rFonts w:ascii="Adobe 宋体 Std L" w:hAnsi="Adobe 宋体 Std L"/>
        </w:rPr>
        <w:t>P01</w:t>
      </w:r>
      <w:r>
        <w:rPr>
          <w:rFonts w:ascii="Adobe 宋体 Std L" w:hAnsi="Adobe 宋体 Std L"/>
        </w:rPr>
        <w:t>_1652677_</w:t>
      </w:r>
      <w:r>
        <w:t>吴桐欣</w:t>
      </w:r>
      <w:r>
        <w:rPr>
          <w:rFonts w:ascii="Adobe 宋体 Std L" w:hAnsi="Adobe 宋体 Std L"/>
        </w:rPr>
        <w:t>.exe</w:t>
      </w:r>
      <w:r>
        <w:t>（可执行文件）</w:t>
      </w:r>
    </w:p>
    <w:p w14:paraId="4E4C67E7" w14:textId="77777777" w:rsidR="00D00E32" w:rsidRDefault="001D6D67">
      <w:pPr>
        <w:rPr>
          <w:rFonts w:hint="default"/>
        </w:rPr>
      </w:pPr>
      <w:r>
        <w:t>（</w:t>
      </w:r>
      <w:r>
        <w:rPr>
          <w:rFonts w:ascii="Adobe 宋体 Std L" w:hAnsi="Adobe 宋体 Std L"/>
        </w:rPr>
        <w:t>3</w:t>
      </w:r>
      <w:r>
        <w:t>）</w:t>
      </w:r>
      <w:r w:rsidR="00CB5AD1">
        <w:rPr>
          <w:rFonts w:ascii="Adobe 宋体 Std L" w:hAnsi="Adobe 宋体 Std L"/>
        </w:rPr>
        <w:t>P01</w:t>
      </w:r>
      <w:r>
        <w:rPr>
          <w:rFonts w:ascii="Adobe 宋体 Std L" w:hAnsi="Adobe 宋体 Std L"/>
        </w:rPr>
        <w:t>_1652677_</w:t>
      </w:r>
      <w:r>
        <w:t>吴桐欣</w:t>
      </w:r>
      <w:r>
        <w:rPr>
          <w:rFonts w:ascii="Adobe 宋体 Std L" w:hAnsi="Adobe 宋体 Std L"/>
        </w:rPr>
        <w:t>.cpp</w:t>
      </w:r>
      <w:r>
        <w:t>（源文件）</w:t>
      </w:r>
    </w:p>
    <w:p w14:paraId="643AD7AA" w14:textId="77777777" w:rsidR="00D00E32" w:rsidRDefault="001D6D67">
      <w:pPr>
        <w:rPr>
          <w:rFonts w:hint="default"/>
        </w:rPr>
      </w:pPr>
      <w:r>
        <w:t>（</w:t>
      </w:r>
      <w:r>
        <w:rPr>
          <w:rFonts w:ascii="Adobe 宋体 Std L" w:hAnsi="Adobe 宋体 Std L"/>
        </w:rPr>
        <w:t>4</w:t>
      </w:r>
      <w:r>
        <w:t>）</w:t>
      </w:r>
      <w:r w:rsidR="00CB5AD1">
        <w:rPr>
          <w:rFonts w:ascii="Adobe 宋体 Std L" w:hAnsi="Adobe 宋体 Std L"/>
        </w:rPr>
        <w:t>P01</w:t>
      </w:r>
      <w:r>
        <w:rPr>
          <w:rFonts w:ascii="Adobe 宋体 Std L" w:hAnsi="Adobe 宋体 Std L"/>
        </w:rPr>
        <w:t>_1652677_</w:t>
      </w:r>
      <w:r>
        <w:t>吴桐欣</w:t>
      </w:r>
      <w:r>
        <w:rPr>
          <w:rFonts w:ascii="Adobe 宋体 Std L" w:hAnsi="Adobe 宋体 Std L"/>
        </w:rPr>
        <w:t>.h</w:t>
      </w:r>
      <w:r>
        <w:t>（头文件）</w:t>
      </w:r>
    </w:p>
    <w:p w14:paraId="5B4AF6F4" w14:textId="0D82E785" w:rsidR="00D75032" w:rsidRPr="00D75032" w:rsidRDefault="00D75032">
      <w:pPr>
        <w:rPr>
          <w:rFonts w:ascii="Adobe 宋体 Std L" w:hAnsi="Adobe 宋体 Std L" w:hint="default"/>
        </w:rPr>
      </w:pPr>
      <w:r w:rsidRPr="00D75032">
        <w:rPr>
          <w:rFonts w:ascii="Adobe 宋体 Std L" w:hAnsi="Adobe 宋体 Std L"/>
        </w:rPr>
        <w:t>（</w:t>
      </w:r>
      <w:r w:rsidRPr="00D75032">
        <w:rPr>
          <w:rFonts w:ascii="Adobe 宋体 Std L" w:hAnsi="Adobe 宋体 Std L" w:hint="default"/>
        </w:rPr>
        <w:t>5</w:t>
      </w:r>
      <w:r w:rsidRPr="00D75032">
        <w:rPr>
          <w:rFonts w:ascii="Adobe 宋体 Std L" w:hAnsi="Adobe 宋体 Std L"/>
        </w:rPr>
        <w:t>）</w:t>
      </w:r>
      <w:r w:rsidRPr="00D75032">
        <w:rPr>
          <w:rFonts w:ascii="Adobe 宋体 Std L" w:hAnsi="Adobe 宋体 Std L" w:hint="default"/>
        </w:rPr>
        <w:t>输入样例</w:t>
      </w:r>
      <w:r w:rsidR="00E46948">
        <w:rPr>
          <w:rFonts w:ascii="Adobe 宋体 Std L" w:hAnsi="Adobe 宋体 Std L" w:hint="default"/>
          <w:lang w:val="en-US"/>
        </w:rPr>
        <w:t>.txt</w:t>
      </w:r>
      <w:bookmarkStart w:id="11" w:name="_GoBack"/>
      <w:bookmarkEnd w:id="11"/>
      <w:r w:rsidRPr="00D75032">
        <w:rPr>
          <w:rFonts w:ascii="Adobe 宋体 Std L" w:hAnsi="Adobe 宋体 Std L" w:hint="default"/>
        </w:rPr>
        <w:t>（测试数据）</w:t>
      </w:r>
    </w:p>
    <w:p w14:paraId="4070914A" w14:textId="77777777" w:rsidR="00D00E32" w:rsidRDefault="00D00E32">
      <w:pPr>
        <w:pStyle w:val="20"/>
      </w:pPr>
    </w:p>
    <w:p w14:paraId="39829960" w14:textId="77777777" w:rsidR="00D00E32" w:rsidRDefault="001D6D67">
      <w:pPr>
        <w:pStyle w:val="20"/>
      </w:pPr>
      <w:bookmarkStart w:id="12" w:name="_Toc4"/>
      <w:bookmarkStart w:id="13" w:name="_Toc503034658"/>
      <w:r>
        <w:rPr>
          <w:rFonts w:eastAsia="Arial Unicode MS" w:cs="Arial Unicode MS"/>
          <w:lang w:val="zh-CN"/>
        </w:rPr>
        <w:t>1.3</w:t>
      </w:r>
      <w:r>
        <w:rPr>
          <w:rFonts w:ascii="Arial Unicode MS" w:hAnsi="Arial Unicode MS" w:cs="Arial Unicode MS" w:hint="eastAsia"/>
          <w:lang w:val="zh-CN"/>
        </w:rPr>
        <w:t>操作</w:t>
      </w:r>
      <w:bookmarkEnd w:id="12"/>
      <w:r w:rsidR="009A3C08">
        <w:rPr>
          <w:rFonts w:ascii="Arial Unicode MS" w:hAnsi="Arial Unicode MS" w:cs="Arial Unicode MS" w:hint="eastAsia"/>
          <w:lang w:val="zh-CN"/>
        </w:rPr>
        <w:t>指南</w:t>
      </w:r>
      <w:bookmarkEnd w:id="13"/>
    </w:p>
    <w:p w14:paraId="6242DB61" w14:textId="77777777" w:rsidR="00D00E32" w:rsidRDefault="00DC3294">
      <w:pPr>
        <w:rPr>
          <w:rFonts w:hint="default"/>
        </w:rPr>
      </w:pPr>
      <w:r>
        <w:rPr>
          <w:rFonts w:hint="default"/>
        </w:rPr>
        <w:t>（</w:t>
      </w:r>
      <w:r>
        <w:rPr>
          <w:rFonts w:hint="default"/>
        </w:rPr>
        <w:t>1</w:t>
      </w:r>
      <w:r>
        <w:rPr>
          <w:rFonts w:hint="default"/>
        </w:rPr>
        <w:t>）</w:t>
      </w:r>
      <w:r w:rsidR="001D6D67">
        <w:t>运行程序后，将获得程序提示</w:t>
      </w:r>
      <w:r w:rsidR="001D6D67">
        <w:rPr>
          <w:rFonts w:ascii="Adobe 宋体 Std L" w:hAnsi="Adobe 宋体 Std L" w:hint="default"/>
        </w:rPr>
        <w:t>“</w:t>
      </w:r>
      <w:r w:rsidRPr="00DC3294">
        <w:rPr>
          <w:rFonts w:hint="default"/>
        </w:rPr>
        <w:t>请输入考生人数：</w:t>
      </w:r>
      <w:r w:rsidR="001D6D67">
        <w:rPr>
          <w:rFonts w:ascii="Adobe 宋体 Std L" w:hAnsi="Adobe 宋体 Std L" w:hint="default"/>
        </w:rPr>
        <w:t>”</w:t>
      </w:r>
    </w:p>
    <w:p w14:paraId="39E6FA78" w14:textId="77777777" w:rsidR="00D00E32" w:rsidRDefault="00DC3294">
      <w:pPr>
        <w:rPr>
          <w:rFonts w:hint="default"/>
        </w:rPr>
      </w:pPr>
      <w:r>
        <w:t>用户输入一个数字表示</w:t>
      </w:r>
      <w:r>
        <w:rPr>
          <w:rFonts w:hint="default"/>
        </w:rPr>
        <w:t>考生人数。</w:t>
      </w:r>
    </w:p>
    <w:p w14:paraId="6D23AC73" w14:textId="77777777" w:rsidR="00DC3294" w:rsidRDefault="00DC3294">
      <w:pPr>
        <w:rPr>
          <w:rFonts w:hint="default"/>
        </w:rPr>
      </w:pPr>
      <w:r>
        <w:t>（</w:t>
      </w:r>
      <w:r>
        <w:rPr>
          <w:rFonts w:hint="default"/>
        </w:rPr>
        <w:t>2</w:t>
      </w:r>
      <w:r>
        <w:t>）</w:t>
      </w:r>
      <w:r>
        <w:rPr>
          <w:rFonts w:hint="default"/>
        </w:rPr>
        <w:t>随后程序提示</w:t>
      </w:r>
      <w:r>
        <w:rPr>
          <w:rFonts w:hint="default"/>
        </w:rPr>
        <w:t>“</w:t>
      </w:r>
      <w:r w:rsidRPr="00DC3294">
        <w:rPr>
          <w:rFonts w:hint="default"/>
        </w:rPr>
        <w:t>请依次输入考生的考号，姓名，性别，年龄及报考类别：</w:t>
      </w:r>
      <w:r>
        <w:rPr>
          <w:rFonts w:hint="default"/>
        </w:rPr>
        <w:t>”</w:t>
      </w:r>
    </w:p>
    <w:p w14:paraId="0C9BB656" w14:textId="77777777" w:rsidR="00DC3294" w:rsidRDefault="00DC3294">
      <w:pPr>
        <w:rPr>
          <w:rFonts w:hint="default"/>
        </w:rPr>
      </w:pPr>
      <w:r>
        <w:t>用户</w:t>
      </w:r>
      <w:r>
        <w:rPr>
          <w:rFonts w:hint="default"/>
        </w:rPr>
        <w:t>需要按照要求</w:t>
      </w:r>
      <w:r>
        <w:t>依次输入</w:t>
      </w:r>
      <w:r>
        <w:rPr>
          <w:rFonts w:hint="default"/>
        </w:rPr>
        <w:t>信息。</w:t>
      </w:r>
    </w:p>
    <w:p w14:paraId="4CAEACC6" w14:textId="77777777" w:rsidR="00C34BF0" w:rsidRDefault="00DC3294" w:rsidP="00C34BF0">
      <w:pPr>
        <w:rPr>
          <w:rFonts w:hint="default"/>
        </w:rPr>
      </w:pPr>
      <w:r>
        <w:t>（</w:t>
      </w:r>
      <w:r>
        <w:rPr>
          <w:rFonts w:hint="default"/>
        </w:rPr>
        <w:t>3</w:t>
      </w:r>
      <w:r>
        <w:t>）</w:t>
      </w:r>
      <w:r w:rsidR="00C34BF0">
        <w:rPr>
          <w:rFonts w:hint="default"/>
        </w:rPr>
        <w:t>程序提示</w:t>
      </w:r>
      <w:r w:rsidR="00C34BF0">
        <w:rPr>
          <w:rFonts w:hint="default"/>
        </w:rPr>
        <w:t>“</w:t>
      </w:r>
      <w:r w:rsidR="00C34BF0">
        <w:rPr>
          <w:rFonts w:hint="default"/>
        </w:rPr>
        <w:t>操作数表</w:t>
      </w:r>
      <w:r w:rsidR="00C34BF0">
        <w:rPr>
          <w:rFonts w:hint="default"/>
        </w:rPr>
        <w:t>(1-</w:t>
      </w:r>
      <w:r w:rsidR="00C34BF0">
        <w:rPr>
          <w:rFonts w:hint="default"/>
        </w:rPr>
        <w:t>插入；</w:t>
      </w:r>
      <w:r w:rsidR="00C34BF0">
        <w:rPr>
          <w:rFonts w:hint="default"/>
        </w:rPr>
        <w:t>2-</w:t>
      </w:r>
      <w:r w:rsidR="00C34BF0">
        <w:rPr>
          <w:rFonts w:hint="default"/>
        </w:rPr>
        <w:t>删除；</w:t>
      </w:r>
      <w:r w:rsidR="00C34BF0">
        <w:rPr>
          <w:rFonts w:hint="default"/>
        </w:rPr>
        <w:t>3-</w:t>
      </w:r>
      <w:r w:rsidR="00C34BF0">
        <w:rPr>
          <w:rFonts w:hint="default"/>
        </w:rPr>
        <w:t>查找；</w:t>
      </w:r>
      <w:r w:rsidR="00C34BF0">
        <w:rPr>
          <w:rFonts w:hint="default"/>
        </w:rPr>
        <w:t>4-</w:t>
      </w:r>
      <w:r w:rsidR="00C34BF0">
        <w:rPr>
          <w:rFonts w:hint="default"/>
        </w:rPr>
        <w:t>修改；</w:t>
      </w:r>
      <w:r w:rsidR="00C34BF0">
        <w:rPr>
          <w:rFonts w:hint="default"/>
        </w:rPr>
        <w:t>5-</w:t>
      </w:r>
      <w:r w:rsidR="00C34BF0">
        <w:rPr>
          <w:rFonts w:hint="default"/>
        </w:rPr>
        <w:t>统计；</w:t>
      </w:r>
      <w:r w:rsidR="00C34BF0">
        <w:rPr>
          <w:rFonts w:hint="default"/>
        </w:rPr>
        <w:t>0-</w:t>
      </w:r>
      <w:r w:rsidR="00C34BF0">
        <w:rPr>
          <w:rFonts w:hint="default"/>
        </w:rPr>
        <w:t>取消</w:t>
      </w:r>
      <w:r w:rsidR="00C34BF0">
        <w:rPr>
          <w:rFonts w:hint="default"/>
        </w:rPr>
        <w:t>)</w:t>
      </w:r>
    </w:p>
    <w:p w14:paraId="64271639" w14:textId="77777777" w:rsidR="00DC3294" w:rsidRDefault="00C34BF0" w:rsidP="00C34BF0">
      <w:pPr>
        <w:rPr>
          <w:rFonts w:hint="default"/>
        </w:rPr>
      </w:pPr>
      <w:r>
        <w:rPr>
          <w:rFonts w:hint="default"/>
        </w:rPr>
        <w:t>请选择您要进行的操作：</w:t>
      </w:r>
      <w:r>
        <w:rPr>
          <w:rFonts w:hint="default"/>
        </w:rPr>
        <w:t>”</w:t>
      </w:r>
    </w:p>
    <w:p w14:paraId="4A8C70EF" w14:textId="77777777" w:rsidR="00C34BF0" w:rsidRDefault="00C34BF0" w:rsidP="00C34BF0">
      <w:pPr>
        <w:rPr>
          <w:rFonts w:hint="default"/>
        </w:rPr>
      </w:pPr>
      <w:r>
        <w:t>用户</w:t>
      </w:r>
      <w:r>
        <w:rPr>
          <w:rFonts w:hint="default"/>
        </w:rPr>
        <w:t>根据自身需要</w:t>
      </w:r>
      <w:r w:rsidR="00FD6FAB">
        <w:t>输入</w:t>
      </w:r>
      <w:r>
        <w:rPr>
          <w:rFonts w:hint="default"/>
        </w:rPr>
        <w:t>操作</w:t>
      </w:r>
      <w:r w:rsidR="00FD6FAB">
        <w:rPr>
          <w:rFonts w:hint="default"/>
        </w:rPr>
        <w:t>数</w:t>
      </w:r>
      <w:r>
        <w:rPr>
          <w:rFonts w:hint="default"/>
        </w:rPr>
        <w:t>。</w:t>
      </w:r>
    </w:p>
    <w:p w14:paraId="08D54DB4" w14:textId="77777777" w:rsidR="00D00E32" w:rsidRDefault="001D6D67">
      <w:pPr>
        <w:pStyle w:val="aa"/>
      </w:pPr>
      <w:r>
        <w:t>[</w:t>
      </w:r>
      <w:r>
        <w:rPr>
          <w:rFonts w:ascii="Arial Unicode MS" w:hAnsi="Arial Unicode MS" w:hint="eastAsia"/>
          <w:b w:val="0"/>
          <w:bCs w:val="0"/>
        </w:rPr>
        <w:t>输入样例</w:t>
      </w:r>
      <w:r>
        <w:t>]</w:t>
      </w:r>
    </w:p>
    <w:p w14:paraId="7A12B3CD" w14:textId="77777777" w:rsidR="00FD6FAB" w:rsidRPr="00FD6FAB" w:rsidRDefault="00FD6FAB" w:rsidP="00FD6FAB">
      <w:pPr>
        <w:rPr>
          <w:rFonts w:ascii="Adobe 宋体 Std L" w:hAnsi="Adobe 宋体 Std L" w:hint="default"/>
        </w:rPr>
      </w:pPr>
      <w:r w:rsidRPr="00FD6FAB">
        <w:rPr>
          <w:rFonts w:ascii="Adobe 宋体 Std L" w:hAnsi="Adobe 宋体 Std L" w:hint="default"/>
        </w:rPr>
        <w:t>1 甲 女 32 设计</w:t>
      </w:r>
    </w:p>
    <w:p w14:paraId="3A88AF44" w14:textId="77777777" w:rsidR="00FD6FAB" w:rsidRPr="00FD6FAB" w:rsidRDefault="00FD6FAB" w:rsidP="00FD6FAB">
      <w:pPr>
        <w:rPr>
          <w:rFonts w:ascii="Adobe 宋体 Std L" w:hAnsi="Adobe 宋体 Std L" w:hint="default"/>
        </w:rPr>
      </w:pPr>
      <w:r w:rsidRPr="00FD6FAB">
        <w:rPr>
          <w:rFonts w:ascii="Adobe 宋体 Std L" w:hAnsi="Adobe 宋体 Std L" w:hint="default"/>
        </w:rPr>
        <w:t>2 乙 男 25 开发</w:t>
      </w:r>
    </w:p>
    <w:p w14:paraId="28B89DD8" w14:textId="77777777" w:rsidR="00FD6FAB" w:rsidRPr="00FD6FAB" w:rsidRDefault="00FD6FAB" w:rsidP="00FD6FAB">
      <w:pPr>
        <w:rPr>
          <w:rFonts w:ascii="Adobe 宋体 Std L" w:hAnsi="Adobe 宋体 Std L" w:hint="default"/>
        </w:rPr>
      </w:pPr>
      <w:r w:rsidRPr="00FD6FAB">
        <w:rPr>
          <w:rFonts w:ascii="Adobe 宋体 Std L" w:hAnsi="Adobe 宋体 Std L" w:hint="default"/>
        </w:rPr>
        <w:t>3 丙 男 30 测试</w:t>
      </w:r>
    </w:p>
    <w:p w14:paraId="4D8C2EA6" w14:textId="77777777" w:rsidR="00D00E32" w:rsidRDefault="00FD6FAB" w:rsidP="00FD6FAB">
      <w:pPr>
        <w:rPr>
          <w:rFonts w:hint="default"/>
        </w:rPr>
      </w:pPr>
      <w:r w:rsidRPr="00FD6FAB">
        <w:rPr>
          <w:rFonts w:ascii="Adobe 宋体 Std L" w:hAnsi="Adobe 宋体 Std L" w:hint="default"/>
        </w:rPr>
        <w:t>4 丁 女 19 测试</w:t>
      </w:r>
    </w:p>
    <w:p w14:paraId="15E68593" w14:textId="77777777" w:rsidR="00D00E32" w:rsidRDefault="00D00E32">
      <w:pPr>
        <w:pStyle w:val="20"/>
      </w:pPr>
    </w:p>
    <w:p w14:paraId="479F2820" w14:textId="77777777" w:rsidR="00D00E32" w:rsidRDefault="001D6D67">
      <w:pPr>
        <w:pStyle w:val="20"/>
      </w:pPr>
      <w:bookmarkStart w:id="14" w:name="_Toc5"/>
      <w:bookmarkStart w:id="15" w:name="_Toc503034659"/>
      <w:r>
        <w:rPr>
          <w:rFonts w:eastAsia="Arial Unicode MS" w:cs="Arial Unicode MS"/>
          <w:lang w:val="zh-CN"/>
        </w:rPr>
        <w:t>1</w:t>
      </w:r>
      <w:r>
        <w:rPr>
          <w:rFonts w:eastAsia="Arial Unicode MS" w:cs="Arial Unicode MS"/>
        </w:rPr>
        <w:t>.</w:t>
      </w:r>
      <w:r>
        <w:rPr>
          <w:rFonts w:eastAsia="Arial Unicode MS" w:cs="Arial Unicode MS"/>
          <w:lang w:val="zh-CN"/>
        </w:rPr>
        <w:t>4</w:t>
      </w:r>
      <w:r>
        <w:rPr>
          <w:rFonts w:ascii="Arial Unicode MS" w:hAnsi="Arial Unicode MS" w:cs="Arial Unicode MS" w:hint="eastAsia"/>
          <w:lang w:val="zh-CN"/>
        </w:rPr>
        <w:t>注意事项</w:t>
      </w:r>
      <w:bookmarkEnd w:id="14"/>
      <w:bookmarkEnd w:id="15"/>
    </w:p>
    <w:p w14:paraId="3FD337A8" w14:textId="77777777" w:rsidR="00D00E32" w:rsidRDefault="001D6D67">
      <w:pPr>
        <w:rPr>
          <w:rFonts w:hint="default"/>
        </w:rPr>
      </w:pPr>
      <w:r>
        <w:t>（</w:t>
      </w:r>
      <w:r>
        <w:rPr>
          <w:rFonts w:ascii="Adobe 宋体 Std L" w:hAnsi="Adobe 宋体 Std L"/>
        </w:rPr>
        <w:t>1</w:t>
      </w:r>
      <w:r>
        <w:t>）用户</w:t>
      </w:r>
      <w:r w:rsidR="00DC3294">
        <w:rPr>
          <w:rFonts w:hint="default"/>
        </w:rPr>
        <w:t>需按要求输入考生信息</w:t>
      </w:r>
      <w:r w:rsidR="00D70587">
        <w:rPr>
          <w:rFonts w:hint="default"/>
        </w:rPr>
        <w:t>，</w:t>
      </w:r>
      <w:r w:rsidR="00D70587">
        <w:t>信息</w:t>
      </w:r>
      <w:r w:rsidR="00D70587">
        <w:rPr>
          <w:rFonts w:hint="default"/>
        </w:rPr>
        <w:t>按</w:t>
      </w:r>
      <w:r w:rsidR="00D70587">
        <w:t>顺序</w:t>
      </w:r>
      <w:r w:rsidR="00D70587">
        <w:rPr>
          <w:rFonts w:hint="default"/>
        </w:rPr>
        <w:t>一一对应</w:t>
      </w:r>
    </w:p>
    <w:p w14:paraId="250AEE51" w14:textId="77777777" w:rsidR="00D00E32" w:rsidRDefault="001D6D67">
      <w:pPr>
        <w:rPr>
          <w:rFonts w:hint="default"/>
        </w:rPr>
      </w:pPr>
      <w:r>
        <w:t>（</w:t>
      </w:r>
      <w:r>
        <w:rPr>
          <w:rFonts w:ascii="Adobe 宋体 Std L" w:hAnsi="Adobe 宋体 Std L"/>
        </w:rPr>
        <w:t>2</w:t>
      </w:r>
      <w:r>
        <w:t>）</w:t>
      </w:r>
      <w:r w:rsidR="00DC3294">
        <w:rPr>
          <w:rFonts w:hint="default"/>
        </w:rPr>
        <w:t>输入人数、</w:t>
      </w:r>
      <w:r w:rsidR="00DC3294">
        <w:t>考号</w:t>
      </w:r>
      <w:r w:rsidR="00DC3294">
        <w:rPr>
          <w:rFonts w:hint="default"/>
        </w:rPr>
        <w:t>、年龄</w:t>
      </w:r>
      <w:r w:rsidR="00C34BF0">
        <w:rPr>
          <w:rFonts w:hint="default"/>
        </w:rPr>
        <w:t>、</w:t>
      </w:r>
      <w:r w:rsidR="00C34BF0">
        <w:t>操作数</w:t>
      </w:r>
      <w:r w:rsidR="00DC3294">
        <w:rPr>
          <w:rFonts w:hint="default"/>
        </w:rPr>
        <w:t>这类数字信息时，</w:t>
      </w:r>
      <w:r w:rsidR="00DC3294">
        <w:t>不能</w:t>
      </w:r>
      <w:r w:rsidR="00DC3294">
        <w:rPr>
          <w:rFonts w:hint="default"/>
        </w:rPr>
        <w:t>输入</w:t>
      </w:r>
      <w:r w:rsidR="00DC3294">
        <w:t>除</w:t>
      </w:r>
      <w:r w:rsidR="00DC3294">
        <w:rPr>
          <w:rFonts w:hint="default"/>
        </w:rPr>
        <w:t>数字以外的字符</w:t>
      </w:r>
    </w:p>
    <w:p w14:paraId="2F655B70" w14:textId="77777777" w:rsidR="00D00E32" w:rsidRDefault="00D00E32">
      <w:pPr>
        <w:pStyle w:val="a7"/>
      </w:pPr>
    </w:p>
    <w:p w14:paraId="5E71B280" w14:textId="77777777" w:rsidR="00D00E32" w:rsidRDefault="001D6D67">
      <w:pPr>
        <w:pStyle w:val="a7"/>
      </w:pPr>
      <w:bookmarkStart w:id="16" w:name="_Toc6"/>
      <w:bookmarkStart w:id="17" w:name="_Toc503034660"/>
      <w:r>
        <w:rPr>
          <w:rFonts w:eastAsia="Arial Unicode MS" w:cs="Arial Unicode MS"/>
        </w:rPr>
        <w:t>2</w:t>
      </w:r>
      <w:r>
        <w:rPr>
          <w:rFonts w:eastAsia="Arial Unicode MS" w:cs="Arial Unicode MS"/>
          <w:lang w:val="zh-CN"/>
        </w:rPr>
        <w:t>.</w:t>
      </w:r>
      <w:r>
        <w:rPr>
          <w:rFonts w:ascii="Arial Unicode MS" w:hAnsi="Arial Unicode MS" w:cs="Arial Unicode MS" w:hint="eastAsia"/>
          <w:lang w:val="zh-CN"/>
        </w:rPr>
        <w:t>思路与设计</w:t>
      </w:r>
      <w:bookmarkEnd w:id="16"/>
      <w:bookmarkEnd w:id="17"/>
    </w:p>
    <w:p w14:paraId="4AD9B809" w14:textId="77777777" w:rsidR="00D00E32" w:rsidRDefault="00D00E32">
      <w:pPr>
        <w:pStyle w:val="20"/>
      </w:pPr>
    </w:p>
    <w:p w14:paraId="1D75FB73" w14:textId="77777777" w:rsidR="00D00E32" w:rsidRDefault="001D6D67" w:rsidP="00520F09">
      <w:pPr>
        <w:pStyle w:val="20"/>
        <w:rPr>
          <w:rFonts w:ascii="Arial Unicode MS" w:hAnsi="Arial Unicode MS" w:cs="Arial Unicode MS"/>
          <w:lang w:val="zh-CN"/>
        </w:rPr>
      </w:pPr>
      <w:bookmarkStart w:id="18" w:name="_Toc7"/>
      <w:bookmarkStart w:id="19" w:name="_Toc503034661"/>
      <w:r>
        <w:rPr>
          <w:rFonts w:eastAsia="Arial Unicode MS" w:cs="Arial Unicode MS"/>
        </w:rPr>
        <w:t>2.</w:t>
      </w:r>
      <w:r>
        <w:rPr>
          <w:rFonts w:eastAsia="Arial Unicode MS" w:cs="Arial Unicode MS"/>
          <w:lang w:val="zh-CN"/>
        </w:rPr>
        <w:t>1</w:t>
      </w:r>
      <w:r>
        <w:rPr>
          <w:rFonts w:ascii="Arial Unicode MS" w:hAnsi="Arial Unicode MS" w:cs="Arial Unicode MS" w:hint="eastAsia"/>
          <w:lang w:val="zh-CN"/>
        </w:rPr>
        <w:t>基本思路</w:t>
      </w:r>
      <w:bookmarkEnd w:id="18"/>
      <w:bookmarkEnd w:id="19"/>
    </w:p>
    <w:p w14:paraId="523C3DDF" w14:textId="77777777" w:rsidR="00520F09" w:rsidRPr="00520F09" w:rsidRDefault="00520F09" w:rsidP="00520F09">
      <w:pPr>
        <w:rPr>
          <w:rFonts w:hint="default"/>
        </w:rPr>
      </w:pPr>
      <w:r>
        <w:rPr>
          <w:rFonts w:hint="default"/>
        </w:rPr>
        <w:t>利用链表对考生信息进行存储，</w:t>
      </w:r>
      <w:r>
        <w:t>并</w:t>
      </w:r>
      <w:r>
        <w:rPr>
          <w:rFonts w:hint="default"/>
        </w:rPr>
        <w:t>用一个信息系统的类，用</w:t>
      </w:r>
      <w:r>
        <w:t>其</w:t>
      </w:r>
      <w:r>
        <w:rPr>
          <w:rFonts w:hint="default"/>
        </w:rPr>
        <w:t>成员函数来实现各项功能。</w:t>
      </w:r>
    </w:p>
    <w:p w14:paraId="6C1E7EB5" w14:textId="77777777" w:rsidR="00D00E32" w:rsidRDefault="001D6D67">
      <w:pPr>
        <w:pStyle w:val="20"/>
      </w:pPr>
      <w:bookmarkStart w:id="20" w:name="_Toc8"/>
      <w:bookmarkStart w:id="21" w:name="_Toc503034662"/>
      <w:r>
        <w:rPr>
          <w:rFonts w:eastAsia="Arial Unicode MS" w:cs="Arial Unicode MS"/>
          <w:lang w:val="zh-CN"/>
        </w:rPr>
        <w:t>2.</w:t>
      </w:r>
      <w:r>
        <w:rPr>
          <w:rFonts w:eastAsia="Arial Unicode MS" w:cs="Arial Unicode MS"/>
        </w:rPr>
        <w:t>2</w:t>
      </w:r>
      <w:r>
        <w:rPr>
          <w:rFonts w:ascii="Arial Unicode MS" w:hAnsi="Arial Unicode MS" w:cs="Arial Unicode MS" w:hint="eastAsia"/>
          <w:lang w:val="zh-CN"/>
        </w:rPr>
        <w:t>设计</w:t>
      </w:r>
      <w:bookmarkEnd w:id="20"/>
      <w:bookmarkEnd w:id="21"/>
    </w:p>
    <w:p w14:paraId="68EFD8C4" w14:textId="77777777" w:rsidR="00D00E32" w:rsidRPr="005716DB" w:rsidRDefault="001D6D67">
      <w:pPr>
        <w:pStyle w:val="30"/>
        <w:rPr>
          <w:rFonts w:asciiTheme="majorEastAsia" w:eastAsiaTheme="majorEastAsia" w:hAnsiTheme="majorEastAsia" w:cs="Arial Unicode MS"/>
          <w:b/>
          <w:bCs/>
          <w:lang w:val="zh-CN"/>
        </w:rPr>
      </w:pPr>
      <w:bookmarkStart w:id="22" w:name="_Toc9"/>
      <w:r w:rsidRPr="005716DB">
        <w:rPr>
          <w:rFonts w:asciiTheme="majorEastAsia" w:eastAsiaTheme="majorEastAsia" w:hAnsiTheme="majorEastAsia" w:cs="Arial Unicode MS"/>
          <w:b/>
          <w:bCs/>
          <w:lang w:val="zh-CN"/>
        </w:rPr>
        <w:t>2.2.1</w:t>
      </w:r>
      <w:r w:rsidRPr="005716DB">
        <w:rPr>
          <w:rFonts w:asciiTheme="majorEastAsia" w:eastAsiaTheme="majorEastAsia" w:hAnsiTheme="majorEastAsia" w:cs="Arial Unicode MS" w:hint="eastAsia"/>
          <w:b/>
          <w:bCs/>
          <w:lang w:val="zh-CN"/>
        </w:rPr>
        <w:t>数据结构</w:t>
      </w:r>
      <w:bookmarkEnd w:id="22"/>
    </w:p>
    <w:p w14:paraId="545BD083" w14:textId="77777777" w:rsidR="00510B5A" w:rsidRPr="00520F09" w:rsidRDefault="00510B5A" w:rsidP="00510B5A">
      <w:pPr>
        <w:rPr>
          <w:rFonts w:hint="default"/>
        </w:rPr>
      </w:pPr>
      <w:r>
        <w:rPr>
          <w:rFonts w:hint="default"/>
        </w:rPr>
        <w:t>用双向链表结构。</w:t>
      </w:r>
      <w:r>
        <w:t>一位</w:t>
      </w:r>
      <w:r>
        <w:rPr>
          <w:rFonts w:hint="default"/>
        </w:rPr>
        <w:t>考生的信息用一个类封装起来，</w:t>
      </w:r>
      <w:r>
        <w:t>并</w:t>
      </w:r>
      <w:r>
        <w:rPr>
          <w:rFonts w:hint="default"/>
        </w:rPr>
        <w:t>带有分别指向上一位考生和下一位考生的指针。还有一个</w:t>
      </w:r>
      <w:r>
        <w:t>是</w:t>
      </w:r>
      <w:r>
        <w:rPr>
          <w:rFonts w:hint="default"/>
        </w:rPr>
        <w:t>信息系统的</w:t>
      </w:r>
      <w:r>
        <w:t>类</w:t>
      </w:r>
      <w:r>
        <w:rPr>
          <w:rFonts w:hint="default"/>
        </w:rPr>
        <w:t>，设为考生类的友元类，</w:t>
      </w:r>
      <w:r>
        <w:t>封装</w:t>
      </w:r>
      <w:r>
        <w:rPr>
          <w:rFonts w:hint="default"/>
        </w:rPr>
        <w:t>实现功能的函数。</w:t>
      </w:r>
    </w:p>
    <w:p w14:paraId="615B0E59" w14:textId="77777777" w:rsidR="00D00E32" w:rsidRDefault="00D00E32">
      <w:pPr>
        <w:rPr>
          <w:rFonts w:hint="default"/>
        </w:rPr>
      </w:pPr>
    </w:p>
    <w:bookmarkStart w:id="23" w:name="_Toc10"/>
    <w:p w14:paraId="7D426796" w14:textId="77777777" w:rsidR="00D00E32" w:rsidRPr="005716DB" w:rsidRDefault="005716DB" w:rsidP="005716DB">
      <w:pPr>
        <w:pStyle w:val="30"/>
        <w:rPr>
          <w:rFonts w:asciiTheme="majorEastAsia" w:eastAsiaTheme="majorEastAsia" w:hAnsiTheme="majorEastAsia" w:cs="Arial Unicode MS"/>
          <w:b/>
          <w:bCs/>
          <w:lang w:val="zh-CN"/>
        </w:rPr>
      </w:pPr>
      <w:r w:rsidRPr="005716DB">
        <w:rPr>
          <w:rFonts w:asciiTheme="majorEastAsia" w:eastAsiaTheme="majorEastAsia" w:hAnsiTheme="majorEastAsia" w:cs="Arial Unicode MS"/>
          <w:b/>
          <w:bCs/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35C33D8B" wp14:editId="1E1CBCBD">
                <wp:simplePos x="0" y="0"/>
                <wp:positionH relativeFrom="margin">
                  <wp:posOffset>63500</wp:posOffset>
                </wp:positionH>
                <wp:positionV relativeFrom="line">
                  <wp:posOffset>671195</wp:posOffset>
                </wp:positionV>
                <wp:extent cx="6513830" cy="5247640"/>
                <wp:effectExtent l="0" t="0" r="0" b="1016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3830" cy="52476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A2A776B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class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student {</w:t>
                            </w:r>
                          </w:p>
                          <w:p w14:paraId="6A33F300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friend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class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system;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00740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lang w:val="en-US"/>
                              </w:rPr>
                              <w:t>声明友元类</w:t>
                            </w:r>
                          </w:p>
                          <w:p w14:paraId="65FE2A81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private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:</w:t>
                            </w:r>
                          </w:p>
                          <w:p w14:paraId="62B17918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_id;</w:t>
                            </w:r>
                          </w:p>
                          <w:p w14:paraId="4D7F6C94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_name;</w:t>
                            </w:r>
                          </w:p>
                          <w:p w14:paraId="2C7541F5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_gender;</w:t>
                            </w:r>
                          </w:p>
                          <w:p w14:paraId="297025D4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_age;</w:t>
                            </w:r>
                          </w:p>
                          <w:p w14:paraId="4E67F6FA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_type;</w:t>
                            </w:r>
                          </w:p>
                          <w:p w14:paraId="057AC12C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* _last;</w:t>
                            </w:r>
                          </w:p>
                          <w:p w14:paraId="51515B1F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* _next;</w:t>
                            </w:r>
                          </w:p>
                          <w:p w14:paraId="39219F8F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public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:</w:t>
                            </w:r>
                          </w:p>
                          <w:p w14:paraId="59F30EFC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lang w:val="en-US"/>
                              </w:rPr>
                              <w:t>两个构造函数</w:t>
                            </w:r>
                          </w:p>
                          <w:p w14:paraId="5C92B1D0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student(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* last=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NULL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* next=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NULL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){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_last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=last,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=next;};</w:t>
                            </w:r>
                          </w:p>
                          <w:p w14:paraId="02BC515B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student(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const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&amp; ID,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const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&amp; name,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const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&amp; gender,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const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&amp; age,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const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&amp; type,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* last=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NULL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* next=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NULL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) {</w:t>
                            </w:r>
                          </w:p>
                          <w:p w14:paraId="0D89CCE7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_id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=ID;</w:t>
                            </w:r>
                          </w:p>
                          <w:p w14:paraId="7A868046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_name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=name;</w:t>
                            </w:r>
                          </w:p>
                          <w:p w14:paraId="14F403C7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_gender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=gender;</w:t>
                            </w:r>
                          </w:p>
                          <w:p w14:paraId="7041B6FE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_age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=age;</w:t>
                            </w:r>
                          </w:p>
                          <w:p w14:paraId="241615FA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_type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=type;</w:t>
                            </w:r>
                          </w:p>
                          <w:p w14:paraId="7E55DA47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_last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=last;</w:t>
                            </w:r>
                          </w:p>
                          <w:p w14:paraId="3EA3DA6B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=next;</w:t>
                            </w:r>
                          </w:p>
                          <w:p w14:paraId="2EFF01D4" w14:textId="77777777" w:rsidR="00B6790F" w:rsidRDefault="00B6790F" w:rsidP="00397CC5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ind w:firstLine="52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} </w:t>
                            </w:r>
                          </w:p>
                          <w:p w14:paraId="07F5FC62" w14:textId="77777777" w:rsidR="00B6790F" w:rsidRDefault="00B6790F" w:rsidP="00397CC5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ind w:firstLine="52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</w:p>
                          <w:p w14:paraId="02DFF154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friend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istream&amp;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operator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&gt;&gt;(istream&amp; is, student&amp; rhs);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lang w:val="en-US"/>
                              </w:rPr>
                              <w:t>重载输入符号</w:t>
                            </w:r>
                          </w:p>
                          <w:p w14:paraId="6439E00E" w14:textId="77777777" w:rsidR="00B6790F" w:rsidRPr="00397CC5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friend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ostream&amp;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operator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&lt;&lt;(ostream&amp; os,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const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student&amp; rhs);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lang w:val="en-US"/>
                              </w:rPr>
                              <w:t>重载输出符号</w:t>
                            </w:r>
                          </w:p>
                          <w:p w14:paraId="1B55704D" w14:textId="77777777" w:rsidR="00B6790F" w:rsidRDefault="00B6790F" w:rsidP="00901E1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};</w:t>
                            </w:r>
                          </w:p>
                          <w:p w14:paraId="37C20414" w14:textId="77777777" w:rsidR="00B6790F" w:rsidRDefault="00B6790F">
                            <w:pPr>
                              <w:pStyle w:val="ab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33D8B" id="_x0000_t202" coordsize="21600,21600" o:spt="202" path="m0,0l0,21600,21600,21600,21600,0xe">
                <v:stroke joinstyle="miter"/>
                <v:path gradientshapeok="t" o:connecttype="rect"/>
              </v:shapetype>
              <v:shape id="officeArt_x0020_object" o:spid="_x0000_s1026" type="#_x0000_t202" style="position:absolute;margin-left:5pt;margin-top:52.85pt;width:512.9pt;height:413.2pt;z-index:25165926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1A2A776B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class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student {</w:t>
                      </w:r>
                    </w:p>
                    <w:p w14:paraId="6A33F300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friend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class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system; </w:t>
                      </w:r>
                      <w:r>
                        <w:rPr>
                          <w:rFonts w:ascii="Menlo" w:eastAsiaTheme="minorEastAsia" w:hAnsi="Menlo" w:cs="Menlo" w:hint="default"/>
                          <w:color w:val="00740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lang w:val="en-US"/>
                        </w:rPr>
                        <w:t>声明友元类</w:t>
                      </w:r>
                    </w:p>
                    <w:p w14:paraId="65FE2A81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private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:</w:t>
                      </w:r>
                    </w:p>
                    <w:p w14:paraId="62B17918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_id;</w:t>
                      </w:r>
                    </w:p>
                    <w:p w14:paraId="4D7F6C94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string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_name;</w:t>
                      </w:r>
                    </w:p>
                    <w:p w14:paraId="2C7541F5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string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_gender;</w:t>
                      </w:r>
                    </w:p>
                    <w:p w14:paraId="297025D4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_age;</w:t>
                      </w:r>
                    </w:p>
                    <w:p w14:paraId="4E67F6FA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string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_type;</w:t>
                      </w:r>
                    </w:p>
                    <w:p w14:paraId="057AC12C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* _last;</w:t>
                      </w:r>
                    </w:p>
                    <w:p w14:paraId="51515B1F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* _next;</w:t>
                      </w:r>
                    </w:p>
                    <w:p w14:paraId="39219F8F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public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:</w:t>
                      </w:r>
                    </w:p>
                    <w:p w14:paraId="59F30EFC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lang w:val="en-US"/>
                        </w:rPr>
                        <w:t>两个构造函数</w:t>
                      </w:r>
                    </w:p>
                    <w:p w14:paraId="5C92B1D0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student(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* last=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NULL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* next=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NULL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){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_last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=last,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=next;};</w:t>
                      </w:r>
                    </w:p>
                    <w:p w14:paraId="02BC515B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student(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const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&amp; ID,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const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string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&amp; name,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const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string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&amp; gender,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const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&amp; age,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const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string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&amp; type,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* last=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NULL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* next=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NULL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 {</w:t>
                      </w:r>
                    </w:p>
                    <w:p w14:paraId="0D89CCE7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_id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=ID;</w:t>
                      </w:r>
                    </w:p>
                    <w:p w14:paraId="7A868046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_name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=name;</w:t>
                      </w:r>
                    </w:p>
                    <w:p w14:paraId="14F403C7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_gender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=gender;</w:t>
                      </w:r>
                    </w:p>
                    <w:p w14:paraId="7041B6FE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_age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=age;</w:t>
                      </w:r>
                    </w:p>
                    <w:p w14:paraId="241615FA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_type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=type;</w:t>
                      </w:r>
                    </w:p>
                    <w:p w14:paraId="7E55DA47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_last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=last;</w:t>
                      </w:r>
                    </w:p>
                    <w:p w14:paraId="3EA3DA6B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=next;</w:t>
                      </w:r>
                    </w:p>
                    <w:p w14:paraId="2EFF01D4" w14:textId="77777777" w:rsidR="00B6790F" w:rsidRDefault="00B6790F" w:rsidP="00397CC5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ind w:firstLine="52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} </w:t>
                      </w:r>
                    </w:p>
                    <w:p w14:paraId="07F5FC62" w14:textId="77777777" w:rsidR="00B6790F" w:rsidRDefault="00B6790F" w:rsidP="00397CC5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ind w:firstLine="52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</w:p>
                    <w:p w14:paraId="02DFF154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friend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istream&amp;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operator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&gt;&gt;(istream&amp; is, student&amp; rhs);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lang w:val="en-US"/>
                        </w:rPr>
                        <w:t>重载输入符号</w:t>
                      </w:r>
                    </w:p>
                    <w:p w14:paraId="6439E00E" w14:textId="77777777" w:rsidR="00B6790F" w:rsidRPr="00397CC5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friend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ostream&amp;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operator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&lt;&lt;(ostream&amp; os,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const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student&amp; rhs);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lang w:val="en-US"/>
                        </w:rPr>
                        <w:t>重载输出符号</w:t>
                      </w:r>
                    </w:p>
                    <w:p w14:paraId="1B55704D" w14:textId="77777777" w:rsidR="00B6790F" w:rsidRDefault="00B6790F" w:rsidP="00901E1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};</w:t>
                      </w:r>
                    </w:p>
                    <w:p w14:paraId="37C20414" w14:textId="77777777" w:rsidR="00B6790F" w:rsidRDefault="00B6790F">
                      <w:pPr>
                        <w:pStyle w:val="ab"/>
                      </w:pP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1D6D67" w:rsidRPr="005716DB">
        <w:rPr>
          <w:rFonts w:asciiTheme="majorEastAsia" w:eastAsiaTheme="majorEastAsia" w:hAnsiTheme="majorEastAsia" w:cs="Arial Unicode MS"/>
          <w:b/>
          <w:bCs/>
          <w:lang w:val="zh-CN"/>
        </w:rPr>
        <w:t>2.2.2</w:t>
      </w:r>
      <w:r w:rsidR="001D6D67" w:rsidRPr="005716DB">
        <w:rPr>
          <w:rFonts w:asciiTheme="majorEastAsia" w:eastAsiaTheme="majorEastAsia" w:hAnsiTheme="majorEastAsia" w:cs="Arial Unicode MS" w:hint="eastAsia"/>
          <w:b/>
          <w:bCs/>
          <w:lang w:val="zh-CN"/>
        </w:rPr>
        <w:t>成员与成员函数</w:t>
      </w:r>
      <w:bookmarkEnd w:id="23"/>
    </w:p>
    <w:p w14:paraId="778CDDF9" w14:textId="77777777" w:rsidR="00D00E32" w:rsidRPr="00397CC5" w:rsidRDefault="00397CC5">
      <w:pPr>
        <w:rPr>
          <w:rFonts w:hint="default"/>
          <w:lang w:val="en-US"/>
        </w:rPr>
      </w:pPr>
      <w:r>
        <w:rPr>
          <w:rFonts w:hint="default"/>
        </w:rPr>
        <w:t>student</w:t>
      </w:r>
      <w:r>
        <w:rPr>
          <w:rFonts w:hint="default"/>
        </w:rPr>
        <w:t>内数据包括考号，姓名，性别，年龄，</w:t>
      </w:r>
      <w:r w:rsidRPr="00DC3294">
        <w:rPr>
          <w:rFonts w:hint="default"/>
        </w:rPr>
        <w:t>报考类别</w:t>
      </w:r>
      <w:r>
        <w:rPr>
          <w:rFonts w:hint="default"/>
        </w:rPr>
        <w:t>，以及两个</w:t>
      </w:r>
      <w:r>
        <w:t>指向</w:t>
      </w:r>
      <w:r>
        <w:rPr>
          <w:rFonts w:hint="default"/>
        </w:rPr>
        <w:t>前、</w:t>
      </w:r>
      <w:r>
        <w:t>后</w:t>
      </w:r>
      <w:r>
        <w:rPr>
          <w:rFonts w:hint="default"/>
        </w:rPr>
        <w:t>一位考生的</w:t>
      </w:r>
      <w:r>
        <w:rPr>
          <w:rFonts w:hint="default"/>
        </w:rPr>
        <w:t>student</w:t>
      </w:r>
      <w:r>
        <w:rPr>
          <w:rFonts w:hint="default"/>
        </w:rPr>
        <w:t>指针。</w:t>
      </w:r>
      <w:r>
        <w:t>构造</w:t>
      </w:r>
      <w:r>
        <w:rPr>
          <w:rFonts w:hint="default"/>
        </w:rPr>
        <w:t>函数</w:t>
      </w:r>
      <w:r>
        <w:t>有</w:t>
      </w:r>
      <w:r>
        <w:rPr>
          <w:rFonts w:hint="default"/>
        </w:rPr>
        <w:t>两个，</w:t>
      </w:r>
      <w:r>
        <w:t>一个</w:t>
      </w:r>
      <w:r>
        <w:rPr>
          <w:rFonts w:hint="default"/>
        </w:rPr>
        <w:t>仅初始化指针，一个初始化所有数据。</w:t>
      </w:r>
      <w:r>
        <w:t>为</w:t>
      </w:r>
      <w:r>
        <w:rPr>
          <w:rFonts w:hint="default"/>
        </w:rPr>
        <w:t>了方便，</w:t>
      </w:r>
      <w:r>
        <w:t>重载了</w:t>
      </w:r>
      <w:r>
        <w:rPr>
          <w:rFonts w:hint="default"/>
        </w:rPr>
        <w:t>输入与输出符号。</w:t>
      </w:r>
    </w:p>
    <w:p w14:paraId="722C9CA7" w14:textId="77777777" w:rsidR="00D00E32" w:rsidRDefault="00D00E32">
      <w:pPr>
        <w:rPr>
          <w:rFonts w:hint="default"/>
        </w:rPr>
      </w:pPr>
    </w:p>
    <w:p w14:paraId="3482B4F8" w14:textId="77777777" w:rsidR="00DD7B2B" w:rsidRDefault="003A2704">
      <w:pPr>
        <w:rPr>
          <w:rFonts w:hint="default"/>
        </w:rPr>
      </w:pPr>
      <w:r w:rsidRPr="00DD7B2B">
        <w:rPr>
          <w:noProof/>
          <w:lang w:val="en-US"/>
        </w:rPr>
        <w:lastRenderedPageBreak/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4F815DD3" wp14:editId="30F94637">
                <wp:simplePos x="0" y="0"/>
                <wp:positionH relativeFrom="margin">
                  <wp:posOffset>175895</wp:posOffset>
                </wp:positionH>
                <wp:positionV relativeFrom="line">
                  <wp:posOffset>-2559685</wp:posOffset>
                </wp:positionV>
                <wp:extent cx="6513830" cy="4649470"/>
                <wp:effectExtent l="0" t="0" r="0" b="0"/>
                <wp:wrapTopAndBottom distT="152400" distB="152400"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3830" cy="46494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843CE26" w14:textId="77777777" w:rsidR="00B6790F" w:rsidRPr="00DD7B2B" w:rsidRDefault="00B6790F" w:rsidP="003A2704">
                            <w:pPr>
                              <w:pStyle w:val="ab"/>
                            </w:pPr>
                            <w:r>
                              <w:rPr>
                                <w:rFonts w:eastAsiaTheme="minorEastAsia" w:cs="Menlo"/>
                                <w:color w:val="AA0D91"/>
                              </w:rPr>
                              <w:t>class</w:t>
                            </w:r>
                            <w:r>
                              <w:rPr>
                                <w:rFonts w:eastAsiaTheme="minorEastAsia" w:cs="Menlo"/>
                              </w:rPr>
                              <w:t xml:space="preserve"> system {</w:t>
                            </w:r>
                          </w:p>
                          <w:p w14:paraId="6C485414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private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:</w:t>
                            </w:r>
                          </w:p>
                          <w:p w14:paraId="2DCE8006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student* _data;</w:t>
                            </w:r>
                          </w:p>
                          <w:p w14:paraId="66122A4A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public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:</w:t>
                            </w:r>
                          </w:p>
                          <w:p w14:paraId="61ED36FE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00740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lang w:val="en-US"/>
                              </w:rPr>
                              <w:t>构造函数</w:t>
                            </w:r>
                          </w:p>
                          <w:p w14:paraId="64638D81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system(){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_data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;}</w:t>
                            </w:r>
                          </w:p>
                          <w:p w14:paraId="5A3888E5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lang w:val="en-US"/>
                              </w:rPr>
                              <w:t>析构函数</w:t>
                            </w:r>
                          </w:p>
                          <w:p w14:paraId="45E89CC5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~system(){</w:t>
                            </w:r>
                          </w:p>
                          <w:p w14:paraId="07D31AC5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* toDelete=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NULL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48B6ABF1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while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(toDelete!=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NULL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){</w:t>
                            </w:r>
                          </w:p>
                          <w:p w14:paraId="22EF151E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toDelete =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_data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4909EE33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_data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= toDelete-&gt;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1D03ED40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delete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toDelete;</w:t>
                            </w:r>
                          </w:p>
                          <w:p w14:paraId="3AB1781B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5598511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}</w:t>
                            </w:r>
                          </w:p>
                          <w:p w14:paraId="1652AE2D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insertStu(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pos,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* newStu);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00740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lang w:val="en-US"/>
                              </w:rPr>
                              <w:t>插入考生</w:t>
                            </w:r>
                          </w:p>
                          <w:p w14:paraId="7CF0B562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deleteStu(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* stu);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lang w:val="en-US"/>
                              </w:rPr>
                              <w:t>删除考生</w:t>
                            </w:r>
                          </w:p>
                          <w:p w14:paraId="396B63EB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* searchStu(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ID);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lang w:val="en-US"/>
                              </w:rPr>
                              <w:t>根据考号查找考生</w:t>
                            </w:r>
                          </w:p>
                          <w:p w14:paraId="67E4F6D3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* findPos(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pos);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lang w:val="en-US"/>
                              </w:rPr>
                              <w:t>根据位置查找将插入的考生的位置</w:t>
                            </w:r>
                          </w:p>
                          <w:p w14:paraId="55DDEF4B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reset(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item,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* stu);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lang w:val="en-US"/>
                              </w:rPr>
                              <w:t>修改信息</w:t>
                            </w:r>
                          </w:p>
                          <w:p w14:paraId="3E31E6A4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display();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lang w:val="en-US"/>
                              </w:rPr>
                              <w:t>输出所有信息，即统计</w:t>
                            </w:r>
                          </w:p>
                          <w:p w14:paraId="1B69E59E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</w:p>
                          <w:p w14:paraId="489A8F2D" w14:textId="77777777" w:rsidR="00B6790F" w:rsidRDefault="00B6790F" w:rsidP="003A2704">
                            <w:pPr>
                              <w:pStyle w:val="ab"/>
                            </w:pPr>
                            <w:r>
                              <w:rPr>
                                <w:rFonts w:eastAsia="PingFang SC" w:cs="Menlo"/>
                              </w:rPr>
                              <w:t>};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15DD3" id="_x0000_s1027" type="#_x0000_t202" style="position:absolute;margin-left:13.85pt;margin-top:-201.5pt;width:512.9pt;height:366.1pt;z-index:2516633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" filled="f" stroked="f" strokeweight="1pt">
                <v:stroke miterlimit="4"/>
                <v:textbox inset="4pt,4pt,4pt,4pt">
                  <w:txbxContent>
                    <w:p w14:paraId="4843CE26" w14:textId="77777777" w:rsidR="00B6790F" w:rsidRPr="00DD7B2B" w:rsidRDefault="00B6790F" w:rsidP="003A2704">
                      <w:pPr>
                        <w:pStyle w:val="ab"/>
                      </w:pPr>
                      <w:r>
                        <w:rPr>
                          <w:rFonts w:eastAsiaTheme="minorEastAsia" w:cs="Menlo"/>
                          <w:color w:val="AA0D91"/>
                        </w:rPr>
                        <w:t>class</w:t>
                      </w:r>
                      <w:r>
                        <w:rPr>
                          <w:rFonts w:eastAsiaTheme="minorEastAsia" w:cs="Menlo"/>
                        </w:rPr>
                        <w:t xml:space="preserve"> system {</w:t>
                      </w:r>
                    </w:p>
                    <w:p w14:paraId="6C485414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private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:</w:t>
                      </w:r>
                    </w:p>
                    <w:p w14:paraId="2DCE8006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student* _data;</w:t>
                      </w:r>
                    </w:p>
                    <w:p w14:paraId="66122A4A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public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:</w:t>
                      </w:r>
                    </w:p>
                    <w:p w14:paraId="61ED36FE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00740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lang w:val="en-US"/>
                        </w:rPr>
                        <w:t>构造函数</w:t>
                      </w:r>
                    </w:p>
                    <w:p w14:paraId="64638D81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system(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){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_data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new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;}</w:t>
                      </w:r>
                    </w:p>
                    <w:p w14:paraId="5A3888E5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lang w:val="en-US"/>
                        </w:rPr>
                        <w:t>析构函数</w:t>
                      </w:r>
                    </w:p>
                    <w:p w14:paraId="45E89CC5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~</w:t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system(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){</w:t>
                      </w:r>
                    </w:p>
                    <w:p w14:paraId="07D31AC5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* toDelete=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NULL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48B6ABF1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while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(</w:t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toDelete!=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NULL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){</w:t>
                      </w:r>
                    </w:p>
                    <w:p w14:paraId="22EF151E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toDelete =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_data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4909EE33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_data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= toDelete-&gt;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1D03ED40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delete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toDelete;</w:t>
                      </w:r>
                    </w:p>
                    <w:p w14:paraId="3AB1781B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}</w:t>
                      </w:r>
                    </w:p>
                    <w:p w14:paraId="45598511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}</w:t>
                      </w:r>
                    </w:p>
                    <w:p w14:paraId="1652AE2D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void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insertStu(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pos, 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* newStu);</w:t>
                      </w:r>
                      <w:r>
                        <w:rPr>
                          <w:rFonts w:ascii="Menlo" w:eastAsiaTheme="minorEastAsia" w:hAnsi="Menlo" w:cs="Menlo" w:hint="default"/>
                          <w:color w:val="00740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lang w:val="en-US"/>
                        </w:rPr>
                        <w:t>插入考生</w:t>
                      </w:r>
                    </w:p>
                    <w:p w14:paraId="7CF0B562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void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deleteStu(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* stu);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lang w:val="en-US"/>
                        </w:rPr>
                        <w:t>删除考生</w:t>
                      </w:r>
                    </w:p>
                    <w:p w14:paraId="396B63EB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* searchStu(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ID);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lang w:val="en-US"/>
                        </w:rPr>
                        <w:t>根据考号查找考生</w:t>
                      </w:r>
                    </w:p>
                    <w:p w14:paraId="67E4F6D3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* findPos(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pos);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lang w:val="en-US"/>
                        </w:rPr>
                        <w:t>根据位置查找将插入的考生的位置</w:t>
                      </w:r>
                    </w:p>
                    <w:p w14:paraId="55DDEF4B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void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reset(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item,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* stu);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lang w:val="en-US"/>
                        </w:rPr>
                        <w:t>修改信息</w:t>
                      </w:r>
                    </w:p>
                    <w:p w14:paraId="3E31E6A4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void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display();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lang w:val="en-US"/>
                        </w:rPr>
                        <w:t>输出所有信息，即统计</w:t>
                      </w:r>
                    </w:p>
                    <w:p w14:paraId="1B69E59E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</w:p>
                    <w:p w14:paraId="489A8F2D" w14:textId="77777777" w:rsidR="00B6790F" w:rsidRDefault="00B6790F" w:rsidP="003A2704">
                      <w:pPr>
                        <w:pStyle w:val="ab"/>
                      </w:pPr>
                      <w:r>
                        <w:rPr>
                          <w:rFonts w:eastAsia="PingFang SC" w:cs="Menlo"/>
                        </w:rPr>
                        <w:t>};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15656324" w14:textId="77777777" w:rsidR="00D00E32" w:rsidRDefault="001D6D67">
      <w:pPr>
        <w:pStyle w:val="a7"/>
      </w:pPr>
      <w:bookmarkStart w:id="24" w:name="_Toc11"/>
      <w:bookmarkStart w:id="25" w:name="_Toc503034663"/>
      <w:r>
        <w:rPr>
          <w:rFonts w:eastAsia="Arial Unicode MS" w:cs="Arial Unicode MS"/>
        </w:rPr>
        <w:lastRenderedPageBreak/>
        <w:t>3.</w:t>
      </w:r>
      <w:r>
        <w:rPr>
          <w:rFonts w:ascii="Arial Unicode MS" w:hAnsi="Arial Unicode MS" w:cs="Arial Unicode MS" w:hint="eastAsia"/>
          <w:lang w:val="zh-CN"/>
        </w:rPr>
        <w:t>具体实现</w:t>
      </w:r>
      <w:bookmarkEnd w:id="24"/>
      <w:bookmarkEnd w:id="25"/>
    </w:p>
    <w:p w14:paraId="6D9915C5" w14:textId="77777777" w:rsidR="00D00E32" w:rsidRDefault="00D00E32">
      <w:pPr>
        <w:pStyle w:val="20"/>
      </w:pPr>
    </w:p>
    <w:p w14:paraId="24E52187" w14:textId="77777777" w:rsidR="00D00E32" w:rsidRDefault="001D6D67">
      <w:pPr>
        <w:pStyle w:val="20"/>
      </w:pPr>
      <w:bookmarkStart w:id="26" w:name="_Toc12"/>
      <w:bookmarkStart w:id="27" w:name="_Toc503034664"/>
      <w:r>
        <w:rPr>
          <w:rFonts w:eastAsia="Arial Unicode MS" w:cs="Arial Unicode MS"/>
        </w:rPr>
        <w:t>3.1</w:t>
      </w:r>
      <w:bookmarkEnd w:id="26"/>
      <w:r w:rsidR="003A2704">
        <w:rPr>
          <w:rFonts w:eastAsia="Arial Unicode MS" w:cs="Arial Unicode MS" w:hint="eastAsia"/>
        </w:rPr>
        <w:t>添加</w:t>
      </w:r>
      <w:r w:rsidR="003A2704">
        <w:rPr>
          <w:rFonts w:eastAsia="Arial Unicode MS" w:cs="Arial Unicode MS"/>
        </w:rPr>
        <w:t>考生</w:t>
      </w:r>
      <w:r w:rsidR="003A2704">
        <w:rPr>
          <w:rFonts w:eastAsia="Arial Unicode MS" w:cs="Arial Unicode MS" w:hint="eastAsia"/>
        </w:rPr>
        <w:t>信息</w:t>
      </w:r>
      <w:bookmarkEnd w:id="27"/>
    </w:p>
    <w:bookmarkStart w:id="28" w:name="_Toc14"/>
    <w:p w14:paraId="0543EE5F" w14:textId="77777777" w:rsidR="00D00E32" w:rsidRPr="005716DB" w:rsidRDefault="003A2704">
      <w:pPr>
        <w:pStyle w:val="a8"/>
        <w:rPr>
          <w:rFonts w:asciiTheme="minorHAnsi" w:eastAsiaTheme="minorHAnsi" w:hAnsiTheme="minorHAnsi"/>
          <w:shd w:val="clear" w:color="auto" w:fill="FFFFFF"/>
        </w:rPr>
      </w:pPr>
      <w:r w:rsidRPr="00DD7B2B">
        <w:rPr>
          <w:rFonts w:ascii="Arial Unicode MS" w:eastAsia="Adobe 宋体 Std L" w:hAnsi="Arial Unicode MS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607684C" wp14:editId="45390DEA">
                <wp:simplePos x="0" y="0"/>
                <wp:positionH relativeFrom="margin">
                  <wp:posOffset>53340</wp:posOffset>
                </wp:positionH>
                <wp:positionV relativeFrom="line">
                  <wp:posOffset>456565</wp:posOffset>
                </wp:positionV>
                <wp:extent cx="5038090" cy="1254760"/>
                <wp:effectExtent l="0" t="0" r="0" b="0"/>
                <wp:wrapTopAndBottom distT="152400" distB="152400"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090" cy="12547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91C91B0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* newStu =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480DCDC0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请依次输入要插入的考生的考号，姓名，性别，年龄及报考类别：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endl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549B1D29" w14:textId="77777777" w:rsidR="00B6790F" w:rsidRDefault="00B6790F" w:rsidP="003A270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cin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&gt;&gt;*newStu;</w:t>
                            </w:r>
                          </w:p>
                          <w:p w14:paraId="5DBA82A3" w14:textId="77777777" w:rsidR="00B6790F" w:rsidRDefault="00B6790F" w:rsidP="003A2704">
                            <w:pPr>
                              <w:pStyle w:val="ab"/>
                            </w:pPr>
                            <w:r>
                              <w:rPr>
                                <w:rFonts w:eastAsia="PingFang SC" w:cs="Menlo"/>
                              </w:rPr>
                              <w:t xml:space="preserve">                testSys-&gt;</w:t>
                            </w:r>
                            <w:r>
                              <w:rPr>
                                <w:rFonts w:eastAsia="PingFang SC" w:cs="Menlo"/>
                                <w:color w:val="26474B"/>
                              </w:rPr>
                              <w:t>insertStu</w:t>
                            </w:r>
                            <w:r>
                              <w:rPr>
                                <w:rFonts w:eastAsia="PingFang SC" w:cs="Menlo"/>
                              </w:rPr>
                              <w:t>(pos, newStu);</w:t>
                            </w:r>
                          </w:p>
                        </w:txbxContent>
                      </wps:txbx>
                      <wps:bodyPr vert="horz"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7684C" id="_x0000_s1028" type="#_x0000_t202" style="position:absolute;margin-left:4.2pt;margin-top:35.95pt;width:396.7pt;height:98.8pt;z-index:25166131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" filled="f" stroked="f" strokeweight="1pt">
                <v:stroke miterlimit="4"/>
                <v:textbox inset="4pt,4pt,4pt,4pt">
                  <w:txbxContent>
                    <w:p w14:paraId="291C91B0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* newStu =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new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;</w:t>
                      </w:r>
                    </w:p>
                    <w:p w14:paraId="480DCDC0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Menlo" w:eastAsiaTheme="minorEastAsia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Theme="minorEastAsia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请依次输入要插入的考生的考号，姓名，性别，年龄及报考类别：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endl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549B1D29" w14:textId="77777777" w:rsidR="00B6790F" w:rsidRDefault="00B6790F" w:rsidP="003A270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cin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&gt;&gt;*newStu;</w:t>
                      </w:r>
                    </w:p>
                    <w:p w14:paraId="5DBA82A3" w14:textId="77777777" w:rsidR="00B6790F" w:rsidRDefault="00B6790F" w:rsidP="003A2704">
                      <w:pPr>
                        <w:pStyle w:val="ab"/>
                      </w:pPr>
                      <w:r>
                        <w:rPr>
                          <w:rFonts w:eastAsia="PingFang SC" w:cs="Menlo"/>
                        </w:rPr>
                        <w:t xml:space="preserve">                testSys-&gt;</w:t>
                      </w:r>
                      <w:proofErr w:type="gramStart"/>
                      <w:r>
                        <w:rPr>
                          <w:rFonts w:eastAsia="PingFang SC" w:cs="Menlo"/>
                          <w:color w:val="26474B"/>
                        </w:rPr>
                        <w:t>insertStu</w:t>
                      </w:r>
                      <w:r>
                        <w:rPr>
                          <w:rFonts w:eastAsia="PingFang SC" w:cs="Menlo"/>
                        </w:rPr>
                        <w:t>(</w:t>
                      </w:r>
                      <w:proofErr w:type="gramEnd"/>
                      <w:r>
                        <w:rPr>
                          <w:rFonts w:eastAsia="PingFang SC" w:cs="Menlo"/>
                        </w:rPr>
                        <w:t>pos, newStu);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>
        <w:rPr>
          <w:rFonts w:asciiTheme="minorHAnsi" w:eastAsiaTheme="minorHAnsi" w:hAnsiTheme="minorHAnsi" w:cs="Arial Unicode MS" w:hint="eastAsia"/>
          <w:b w:val="0"/>
          <w:bCs w:val="0"/>
          <w:shd w:val="clear" w:color="auto" w:fill="FFFFFF"/>
          <w:lang w:val="zh-CN"/>
        </w:rPr>
        <w:t>核心</w:t>
      </w:r>
      <w:r w:rsidR="001D6D67" w:rsidRPr="005716DB">
        <w:rPr>
          <w:rFonts w:asciiTheme="minorHAnsi" w:eastAsiaTheme="minorHAnsi" w:hAnsiTheme="minorHAnsi" w:cs="Arial Unicode MS" w:hint="eastAsia"/>
          <w:b w:val="0"/>
          <w:bCs w:val="0"/>
          <w:shd w:val="clear" w:color="auto" w:fill="FFFFFF"/>
          <w:lang w:val="zh-CN"/>
        </w:rPr>
        <w:t>代码</w:t>
      </w:r>
      <w:bookmarkEnd w:id="28"/>
    </w:p>
    <w:bookmarkStart w:id="29" w:name="_Toc15"/>
    <w:p w14:paraId="1A1C5A14" w14:textId="77777777" w:rsidR="003A2704" w:rsidRDefault="00A26BF3">
      <w:pPr>
        <w:pStyle w:val="a8"/>
        <w:rPr>
          <w:rFonts w:asciiTheme="minorHAnsi" w:eastAsiaTheme="minorHAnsi" w:hAnsiTheme="minorHAnsi" w:cs="Arial Unicode MS"/>
          <w:b w:val="0"/>
          <w:bCs w:val="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D7AFD6" wp14:editId="458178D0">
                <wp:simplePos x="0" y="0"/>
                <wp:positionH relativeFrom="column">
                  <wp:posOffset>63500</wp:posOffset>
                </wp:positionH>
                <wp:positionV relativeFrom="paragraph">
                  <wp:posOffset>1905635</wp:posOffset>
                </wp:positionV>
                <wp:extent cx="5142230" cy="2313940"/>
                <wp:effectExtent l="0" t="0" r="0" b="0"/>
                <wp:wrapTopAndBottom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230" cy="2313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A0ECAEB" w14:textId="77777777" w:rsidR="00B6790F" w:rsidRDefault="00B6790F" w:rsidP="00A26BF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::insertStu(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pos,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* newStu){</w:t>
                            </w:r>
                          </w:p>
                          <w:p w14:paraId="348B747C" w14:textId="77777777" w:rsidR="00B6790F" w:rsidRDefault="00B6790F" w:rsidP="00A26BF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* pre =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26474B"/>
                                <w:lang w:val="en-US"/>
                              </w:rPr>
                              <w:t>findPos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(pos-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1C00CF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);</w:t>
                            </w:r>
                          </w:p>
                          <w:p w14:paraId="65008E17" w14:textId="77777777" w:rsidR="00B6790F" w:rsidRDefault="00B6790F" w:rsidP="00A26BF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if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(pre) {</w:t>
                            </w:r>
                          </w:p>
                          <w:p w14:paraId="6157E869" w14:textId="77777777" w:rsidR="00B6790F" w:rsidRDefault="00B6790F" w:rsidP="00A26BF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newStu-&gt;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= pre-&gt;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047BFF1B" w14:textId="77777777" w:rsidR="00B6790F" w:rsidRDefault="00B6790F" w:rsidP="00A26BF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pre-&gt;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= newStu;</w:t>
                            </w:r>
                          </w:p>
                          <w:p w14:paraId="23F6650F" w14:textId="77777777" w:rsidR="00B6790F" w:rsidRDefault="00B6790F" w:rsidP="00A26BF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newStu-&gt;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_last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=pre;</w:t>
                            </w:r>
                          </w:p>
                          <w:p w14:paraId="3E8FB768" w14:textId="77777777" w:rsidR="00B6790F" w:rsidRDefault="00B6790F" w:rsidP="00A26BF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if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(newStu-&gt;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) {</w:t>
                            </w:r>
                          </w:p>
                          <w:p w14:paraId="2A7BEB25" w14:textId="77777777" w:rsidR="00B6790F" w:rsidRDefault="00B6790F" w:rsidP="00A26BF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    newStu-&gt;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-&gt;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_last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=newStu;</w:t>
                            </w:r>
                          </w:p>
                          <w:p w14:paraId="6EF8C687" w14:textId="77777777" w:rsidR="00B6790F" w:rsidRDefault="00B6790F" w:rsidP="00A26BF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8E50BF2" w14:textId="77777777" w:rsidR="00B6790F" w:rsidRDefault="00B6790F" w:rsidP="00A26BF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}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else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{</w:t>
                            </w:r>
                          </w:p>
                          <w:p w14:paraId="66083A1F" w14:textId="77777777" w:rsidR="00B6790F" w:rsidRDefault="00B6790F" w:rsidP="00A26BF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该数字超过当前考生人数，无法完成操作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endl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64AAB716" w14:textId="77777777" w:rsidR="00B6790F" w:rsidRDefault="00B6790F" w:rsidP="00A26BF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}</w:t>
                            </w:r>
                          </w:p>
                          <w:p w14:paraId="043EC28E" w14:textId="77777777" w:rsidR="00B6790F" w:rsidRDefault="00B6790F" w:rsidP="00A26BF3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D7AFD6" id="_x6587__x672c__x6846__x0020_8" o:spid="_x0000_s1029" type="#_x0000_t202" style="position:absolute;margin-left:5pt;margin-top:150.05pt;width:404.9pt;height:182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" filled="f" stroked="f" strokeweight=".5pt">
                <v:textbox style="mso-fit-shape-to-text:t" inset="4pt,4pt,4pt,4pt">
                  <w:txbxContent>
                    <w:p w14:paraId="4A0ECAEB" w14:textId="77777777" w:rsidR="00B6790F" w:rsidRDefault="00B6790F" w:rsidP="00A26BF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void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system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::</w:t>
                      </w:r>
                      <w:proofErr w:type="gramEnd"/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insertStu(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pos, 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* newStu){</w:t>
                      </w:r>
                    </w:p>
                    <w:p w14:paraId="348B747C" w14:textId="77777777" w:rsidR="00B6790F" w:rsidRDefault="00B6790F" w:rsidP="00A26BF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* pre = </w:t>
                      </w:r>
                      <w:r>
                        <w:rPr>
                          <w:rFonts w:ascii="Menlo" w:eastAsiaTheme="minorEastAsia" w:hAnsi="Menlo" w:cs="Menlo" w:hint="default"/>
                          <w:color w:val="26474B"/>
                          <w:lang w:val="en-US"/>
                        </w:rPr>
                        <w:t>findPos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(pos-</w:t>
                      </w:r>
                      <w:r>
                        <w:rPr>
                          <w:rFonts w:ascii="Menlo" w:eastAsiaTheme="minorEastAsia" w:hAnsi="Menlo" w:cs="Menlo" w:hint="default"/>
                          <w:color w:val="1C00CF"/>
                          <w:lang w:val="en-US"/>
                        </w:rPr>
                        <w:t>1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);</w:t>
                      </w:r>
                    </w:p>
                    <w:p w14:paraId="65008E17" w14:textId="77777777" w:rsidR="00B6790F" w:rsidRDefault="00B6790F" w:rsidP="00A26BF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if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(pre) {</w:t>
                      </w:r>
                    </w:p>
                    <w:p w14:paraId="6157E869" w14:textId="77777777" w:rsidR="00B6790F" w:rsidRDefault="00B6790F" w:rsidP="00A26BF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newStu-&gt;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= pre-&gt;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;</w:t>
                      </w:r>
                    </w:p>
                    <w:p w14:paraId="047BFF1B" w14:textId="77777777" w:rsidR="00B6790F" w:rsidRDefault="00B6790F" w:rsidP="00A26BF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pre-&gt;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= newStu;</w:t>
                      </w:r>
                    </w:p>
                    <w:p w14:paraId="23F6650F" w14:textId="77777777" w:rsidR="00B6790F" w:rsidRDefault="00B6790F" w:rsidP="00A26BF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newStu-&gt;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_last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=pre;</w:t>
                      </w:r>
                    </w:p>
                    <w:p w14:paraId="3E8FB768" w14:textId="77777777" w:rsidR="00B6790F" w:rsidRDefault="00B6790F" w:rsidP="00A26BF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if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(newStu-&gt;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) {</w:t>
                      </w:r>
                    </w:p>
                    <w:p w14:paraId="2A7BEB25" w14:textId="77777777" w:rsidR="00B6790F" w:rsidRDefault="00B6790F" w:rsidP="00A26BF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    newStu-&gt;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-&gt;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_last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=newStu;</w:t>
                      </w:r>
                    </w:p>
                    <w:p w14:paraId="6EF8C687" w14:textId="77777777" w:rsidR="00B6790F" w:rsidRDefault="00B6790F" w:rsidP="00A26BF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}</w:t>
                      </w:r>
                    </w:p>
                    <w:p w14:paraId="58E50BF2" w14:textId="77777777" w:rsidR="00B6790F" w:rsidRDefault="00B6790F" w:rsidP="00A26BF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}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else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{</w:t>
                      </w:r>
                    </w:p>
                    <w:p w14:paraId="66083A1F" w14:textId="77777777" w:rsidR="00B6790F" w:rsidRDefault="00B6790F" w:rsidP="00A26BF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Theme="minorEastAsia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Theme="minorEastAsia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该数字超过当前考生人数，无法完成操作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endl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64AAB716" w14:textId="77777777" w:rsidR="00B6790F" w:rsidRDefault="00B6790F" w:rsidP="00A26BF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}</w:t>
                      </w:r>
                    </w:p>
                    <w:p w14:paraId="043EC28E" w14:textId="77777777" w:rsidR="00B6790F" w:rsidRDefault="00B6790F" w:rsidP="00A26BF3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2704">
        <w:rPr>
          <w:rFonts w:asciiTheme="minorHAnsi" w:eastAsiaTheme="minorHAnsi" w:hAnsiTheme="minorHAnsi" w:cs="Arial Unicode MS"/>
          <w:b w:val="0"/>
          <w:bCs w:val="0"/>
          <w:shd w:val="clear" w:color="auto" w:fill="FFFFFF"/>
          <w:lang w:val="zh-CN"/>
        </w:rPr>
        <w:t>insertS</w:t>
      </w:r>
      <w:r w:rsidR="003A2704">
        <w:rPr>
          <w:rFonts w:asciiTheme="minorHAnsi" w:eastAsiaTheme="minorHAnsi" w:hAnsiTheme="minorHAnsi" w:cs="Arial Unicode MS"/>
          <w:b w:val="0"/>
          <w:bCs w:val="0"/>
          <w:shd w:val="clear" w:color="auto" w:fill="FFFFFF"/>
        </w:rPr>
        <w:t>tu(int pos, student* newStu)函数代码</w:t>
      </w:r>
    </w:p>
    <w:p w14:paraId="4CB86125" w14:textId="77777777" w:rsidR="00A26BF3" w:rsidRDefault="005C4A62">
      <w:pPr>
        <w:pStyle w:val="a8"/>
        <w:rPr>
          <w:rFonts w:asciiTheme="minorHAnsi" w:eastAsiaTheme="minorHAnsi" w:hAnsiTheme="minorHAnsi" w:cs="Arial Unicode MS"/>
          <w:b w:val="0"/>
          <w:bCs w:val="0"/>
          <w:shd w:val="clear" w:color="auto" w:fill="FFFFFF"/>
        </w:rPr>
      </w:pPr>
      <w:r>
        <w:rPr>
          <w:rFonts w:asciiTheme="minorHAnsi" w:eastAsiaTheme="minorHAnsi" w:hAnsiTheme="minorHAnsi" w:cs="Arial Unicode MS"/>
          <w:b w:val="0"/>
          <w:bCs w:val="0"/>
          <w:shd w:val="clear" w:color="auto" w:fill="FFFFFF"/>
          <w:lang w:val="zh-CN"/>
        </w:rPr>
        <w:t>fi</w:t>
      </w:r>
      <w:r>
        <w:rPr>
          <w:rFonts w:asciiTheme="minorHAnsi" w:eastAsiaTheme="minorHAnsi" w:hAnsiTheme="minorHAnsi" w:cs="Arial Unicode MS"/>
          <w:b w:val="0"/>
          <w:bCs w:val="0"/>
          <w:shd w:val="clear" w:color="auto" w:fill="FFFFFF"/>
        </w:rPr>
        <w:t>ndPos(int pos)函数代码</w:t>
      </w:r>
    </w:p>
    <w:p w14:paraId="5873A4E7" w14:textId="77777777" w:rsidR="005C4A62" w:rsidRPr="005C4A62" w:rsidRDefault="005C4A62" w:rsidP="005C4A62">
      <w:pPr>
        <w:rPr>
          <w:rFonts w:hint="default"/>
          <w:lang w:val="en-US"/>
        </w:rPr>
      </w:pPr>
      <w:r>
        <w:rPr>
          <w:rFonts w:hint="default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0495C3" wp14:editId="31F21748">
                <wp:simplePos x="0" y="0"/>
                <wp:positionH relativeFrom="column">
                  <wp:posOffset>3175</wp:posOffset>
                </wp:positionH>
                <wp:positionV relativeFrom="paragraph">
                  <wp:posOffset>190500</wp:posOffset>
                </wp:positionV>
                <wp:extent cx="4288155" cy="1896745"/>
                <wp:effectExtent l="0" t="0" r="4445" b="8255"/>
                <wp:wrapTopAndBottom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8155" cy="1896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6F37E9" w14:textId="77777777" w:rsidR="00B6790F" w:rsidRDefault="00B6790F" w:rsidP="005C4A6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*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::findPos(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pos){</w:t>
                            </w:r>
                          </w:p>
                          <w:p w14:paraId="30C0C315" w14:textId="77777777" w:rsidR="00B6790F" w:rsidRDefault="00B6790F" w:rsidP="005C4A6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* cur =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_data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6E08C382" w14:textId="77777777" w:rsidR="00B6790F" w:rsidRDefault="00B6790F" w:rsidP="005C4A6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for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i=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1C00CF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; i&lt;pos; i++) {</w:t>
                            </w:r>
                          </w:p>
                          <w:p w14:paraId="61414BFC" w14:textId="77777777" w:rsidR="00B6790F" w:rsidRDefault="00B6790F" w:rsidP="005C4A6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if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(cur-&gt;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) {</w:t>
                            </w:r>
                          </w:p>
                          <w:p w14:paraId="210CE2D5" w14:textId="77777777" w:rsidR="00B6790F" w:rsidRDefault="00B6790F" w:rsidP="005C4A6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    cur = cur-&gt;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0666C885" w14:textId="77777777" w:rsidR="00B6790F" w:rsidRDefault="00B6790F" w:rsidP="005C4A6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}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else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{</w:t>
                            </w:r>
                          </w:p>
                          <w:p w14:paraId="30274034" w14:textId="77777777" w:rsidR="00B6790F" w:rsidRDefault="00B6790F" w:rsidP="005C4A6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NULL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6CD6D2F8" w14:textId="77777777" w:rsidR="00B6790F" w:rsidRDefault="00B6790F" w:rsidP="005C4A6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8686A42" w14:textId="77777777" w:rsidR="00B6790F" w:rsidRDefault="00B6790F" w:rsidP="005C4A6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}</w:t>
                            </w:r>
                          </w:p>
                          <w:p w14:paraId="28C12AB0" w14:textId="77777777" w:rsidR="00B6790F" w:rsidRDefault="00B6790F" w:rsidP="005C4A6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cur;</w:t>
                            </w:r>
                          </w:p>
                          <w:p w14:paraId="158F6B12" w14:textId="77777777" w:rsidR="00B6790F" w:rsidRDefault="00B6790F" w:rsidP="005C4A62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0495C3" id="_x6587__x672c__x6846__x0020_9" o:spid="_x0000_s1030" type="#_x0000_t202" style="position:absolute;margin-left:.25pt;margin-top:15pt;width:337.65pt;height:149.3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" filled="f" stroked="f" strokeweight=".5pt">
                <v:textbox style="mso-fit-shape-to-text:t" inset="4pt,4pt,4pt,4pt">
                  <w:txbxContent>
                    <w:p w14:paraId="676F37E9" w14:textId="77777777" w:rsidR="00B6790F" w:rsidRDefault="00B6790F" w:rsidP="005C4A6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* </w:t>
                      </w:r>
                      <w:proofErr w:type="gramStart"/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system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::</w:t>
                      </w:r>
                      <w:proofErr w:type="gramEnd"/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findPos(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pos){</w:t>
                      </w:r>
                    </w:p>
                    <w:p w14:paraId="30C0C315" w14:textId="77777777" w:rsidR="00B6790F" w:rsidRDefault="00B6790F" w:rsidP="005C4A6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* cur = 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_data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;</w:t>
                      </w:r>
                    </w:p>
                    <w:p w14:paraId="6E08C382" w14:textId="77777777" w:rsidR="00B6790F" w:rsidRDefault="00B6790F" w:rsidP="005C4A6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for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(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i=</w:t>
                      </w:r>
                      <w:r>
                        <w:rPr>
                          <w:rFonts w:ascii="Menlo" w:eastAsiaTheme="minorEastAsia" w:hAnsi="Menlo" w:cs="Menlo" w:hint="default"/>
                          <w:color w:val="1C00CF"/>
                          <w:lang w:val="en-US"/>
                        </w:rPr>
                        <w:t>0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; i&lt;pos; i++) {</w:t>
                      </w:r>
                    </w:p>
                    <w:p w14:paraId="61414BFC" w14:textId="77777777" w:rsidR="00B6790F" w:rsidRDefault="00B6790F" w:rsidP="005C4A6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if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(cur-&gt;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) {</w:t>
                      </w:r>
                    </w:p>
                    <w:p w14:paraId="210CE2D5" w14:textId="77777777" w:rsidR="00B6790F" w:rsidRDefault="00B6790F" w:rsidP="005C4A6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    cur = cur-&gt;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;</w:t>
                      </w:r>
                    </w:p>
                    <w:p w14:paraId="0666C885" w14:textId="77777777" w:rsidR="00B6790F" w:rsidRDefault="00B6790F" w:rsidP="005C4A6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}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else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{</w:t>
                      </w:r>
                    </w:p>
                    <w:p w14:paraId="30274034" w14:textId="77777777" w:rsidR="00B6790F" w:rsidRDefault="00B6790F" w:rsidP="005C4A6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return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NULL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;</w:t>
                      </w:r>
                    </w:p>
                    <w:p w14:paraId="6CD6D2F8" w14:textId="77777777" w:rsidR="00B6790F" w:rsidRDefault="00B6790F" w:rsidP="005C4A6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}</w:t>
                      </w:r>
                    </w:p>
                    <w:p w14:paraId="08686A42" w14:textId="77777777" w:rsidR="00B6790F" w:rsidRDefault="00B6790F" w:rsidP="005C4A6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}</w:t>
                      </w:r>
                    </w:p>
                    <w:p w14:paraId="28C12AB0" w14:textId="77777777" w:rsidR="00B6790F" w:rsidRDefault="00B6790F" w:rsidP="005C4A6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return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cur;</w:t>
                      </w:r>
                    </w:p>
                    <w:p w14:paraId="158F6B12" w14:textId="77777777" w:rsidR="00B6790F" w:rsidRDefault="00B6790F" w:rsidP="005C4A62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78A114D" w14:textId="77777777" w:rsidR="00D00E32" w:rsidRPr="005716DB" w:rsidRDefault="00A26BF3">
      <w:pPr>
        <w:pStyle w:val="a8"/>
        <w:rPr>
          <w:rFonts w:asciiTheme="minorHAnsi" w:eastAsiaTheme="minorHAnsi" w:hAnsiTheme="minorHAnsi"/>
          <w:shd w:val="clear" w:color="auto" w:fill="FFFFFF"/>
        </w:rPr>
      </w:pP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fldChar w:fldCharType="begin"/>
      </w: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instrText xml:space="preserve"> QUOTE  \* MERGEFORMAT </w:instrText>
      </w: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fldChar w:fldCharType="end"/>
      </w:r>
      <w:r w:rsidR="001D6D67" w:rsidRPr="005716DB">
        <w:rPr>
          <w:rFonts w:asciiTheme="minorHAnsi" w:eastAsiaTheme="minorHAnsi" w:hAnsiTheme="minorHAnsi" w:cs="Arial Unicode MS" w:hint="eastAsia"/>
          <w:b w:val="0"/>
          <w:bCs w:val="0"/>
          <w:shd w:val="clear" w:color="auto" w:fill="FFFFFF"/>
          <w:lang w:val="zh-CN"/>
        </w:rPr>
        <w:t>说明</w:t>
      </w:r>
      <w:bookmarkEnd w:id="29"/>
    </w:p>
    <w:p w14:paraId="36C69994" w14:textId="77777777" w:rsidR="00D00E32" w:rsidRDefault="005C4A62">
      <w:pPr>
        <w:rPr>
          <w:rFonts w:hint="default"/>
          <w:shd w:val="clear" w:color="auto" w:fill="FFFFFF"/>
        </w:rPr>
      </w:pPr>
      <w:r>
        <w:rPr>
          <w:rFonts w:hint="default"/>
          <w:shd w:val="clear" w:color="auto" w:fill="FFFFFF"/>
        </w:rPr>
        <w:t>从链表表头开始用</w:t>
      </w:r>
      <w:r>
        <w:rPr>
          <w:rFonts w:hint="default"/>
          <w:shd w:val="clear" w:color="auto" w:fill="FFFFFF"/>
        </w:rPr>
        <w:t>for</w:t>
      </w:r>
      <w:r>
        <w:rPr>
          <w:rFonts w:hint="default"/>
          <w:shd w:val="clear" w:color="auto" w:fill="FFFFFF"/>
        </w:rPr>
        <w:t>循环，依据用户所给的</w:t>
      </w:r>
      <w:r>
        <w:rPr>
          <w:rFonts w:hint="default"/>
          <w:shd w:val="clear" w:color="auto" w:fill="FFFFFF"/>
        </w:rPr>
        <w:t>pos</w:t>
      </w:r>
      <w:r>
        <w:rPr>
          <w:rFonts w:hint="default"/>
          <w:shd w:val="clear" w:color="auto" w:fill="FFFFFF"/>
        </w:rPr>
        <w:t>信息</w:t>
      </w:r>
      <w:r>
        <w:rPr>
          <w:shd w:val="clear" w:color="auto" w:fill="FFFFFF"/>
        </w:rPr>
        <w:t>确定</w:t>
      </w:r>
      <w:r>
        <w:rPr>
          <w:rFonts w:hint="default"/>
          <w:shd w:val="clear" w:color="auto" w:fill="FFFFFF"/>
        </w:rPr>
        <w:t>循环次数，直到找到该位置，</w:t>
      </w:r>
      <w:r>
        <w:rPr>
          <w:shd w:val="clear" w:color="auto" w:fill="FFFFFF"/>
        </w:rPr>
        <w:t>若未</w:t>
      </w:r>
      <w:r>
        <w:rPr>
          <w:rFonts w:hint="default"/>
          <w:shd w:val="clear" w:color="auto" w:fill="FFFFFF"/>
        </w:rPr>
        <w:t>找到，</w:t>
      </w:r>
      <w:r>
        <w:rPr>
          <w:shd w:val="clear" w:color="auto" w:fill="FFFFFF"/>
        </w:rPr>
        <w:t>则</w:t>
      </w:r>
      <w:r>
        <w:rPr>
          <w:rFonts w:hint="default"/>
          <w:shd w:val="clear" w:color="auto" w:fill="FFFFFF"/>
        </w:rPr>
        <w:t>无法完成操作</w:t>
      </w:r>
      <w:r w:rsidR="001D6D67">
        <w:rPr>
          <w:shd w:val="clear" w:color="auto" w:fill="FFFFFF"/>
        </w:rPr>
        <w:t>。</w:t>
      </w:r>
      <w:r>
        <w:rPr>
          <w:rFonts w:hint="default"/>
          <w:shd w:val="clear" w:color="auto" w:fill="FFFFFF"/>
        </w:rPr>
        <w:t>找到位置后，</w:t>
      </w:r>
      <w:r>
        <w:rPr>
          <w:shd w:val="clear" w:color="auto" w:fill="FFFFFF"/>
        </w:rPr>
        <w:t>修改</w:t>
      </w:r>
      <w:r>
        <w:rPr>
          <w:rFonts w:hint="default"/>
          <w:shd w:val="clear" w:color="auto" w:fill="FFFFFF"/>
        </w:rPr>
        <w:t>插入位置前后的考生</w:t>
      </w:r>
      <w:r>
        <w:rPr>
          <w:shd w:val="clear" w:color="auto" w:fill="FFFFFF"/>
        </w:rPr>
        <w:t>所拥有的</w:t>
      </w:r>
      <w:r>
        <w:rPr>
          <w:rFonts w:hint="default"/>
          <w:shd w:val="clear" w:color="auto" w:fill="FFFFFF"/>
        </w:rPr>
        <w:t>指针，</w:t>
      </w:r>
      <w:r>
        <w:rPr>
          <w:shd w:val="clear" w:color="auto" w:fill="FFFFFF"/>
        </w:rPr>
        <w:t>以及</w:t>
      </w:r>
      <w:r>
        <w:rPr>
          <w:rFonts w:hint="default"/>
          <w:shd w:val="clear" w:color="auto" w:fill="FFFFFF"/>
        </w:rPr>
        <w:t>插入的考生的指针，</w:t>
      </w:r>
      <w:r>
        <w:rPr>
          <w:shd w:val="clear" w:color="auto" w:fill="FFFFFF"/>
        </w:rPr>
        <w:t>完成</w:t>
      </w:r>
      <w:r>
        <w:rPr>
          <w:rFonts w:hint="default"/>
          <w:shd w:val="clear" w:color="auto" w:fill="FFFFFF"/>
        </w:rPr>
        <w:t>插入。</w:t>
      </w:r>
    </w:p>
    <w:p w14:paraId="7BFE9E1A" w14:textId="77777777" w:rsidR="00D00E32" w:rsidRPr="005C4A62" w:rsidRDefault="005C4A62" w:rsidP="005C4A62">
      <w:pPr>
        <w:pStyle w:val="20"/>
        <w:rPr>
          <w:rFonts w:eastAsia="Arial Unicode MS" w:cs="Arial Unicode MS"/>
        </w:rPr>
      </w:pPr>
      <w:bookmarkStart w:id="30" w:name="_Toc503034665"/>
      <w:r w:rsidRPr="005C4A62">
        <w:rPr>
          <w:rFonts w:eastAsia="Arial Unicode MS" w:cs="Arial Unicode MS"/>
        </w:rPr>
        <w:t>3.2</w:t>
      </w:r>
      <w:r w:rsidRPr="005C4A62">
        <w:rPr>
          <w:rFonts w:eastAsia="Arial Unicode MS" w:cs="Arial Unicode MS" w:hint="eastAsia"/>
        </w:rPr>
        <w:t>输入</w:t>
      </w:r>
      <w:r w:rsidRPr="005C4A62">
        <w:rPr>
          <w:rFonts w:eastAsia="Arial Unicode MS" w:cs="Arial Unicode MS"/>
        </w:rPr>
        <w:t>考生信息</w:t>
      </w:r>
      <w:bookmarkEnd w:id="30"/>
    </w:p>
    <w:p w14:paraId="72043564" w14:textId="77777777" w:rsidR="005C4A62" w:rsidRDefault="005C4A62">
      <w:pPr>
        <w:pStyle w:val="a9"/>
        <w:spacing w:after="320" w:line="340" w:lineRule="atLeast"/>
        <w:rPr>
          <w:rFonts w:asciiTheme="minorHAnsi" w:eastAsiaTheme="minorHAnsi" w:hAnsiTheme="minorHAnsi" w:cs="Arial Unicode MS"/>
          <w:color w:val="ED220B"/>
          <w:sz w:val="32"/>
          <w:szCs w:val="32"/>
          <w:shd w:val="clear" w:color="auto" w:fill="FFFFFF"/>
          <w:lang w:val="zh-CN"/>
        </w:rPr>
      </w:pPr>
      <w:r>
        <w:rPr>
          <w:rFonts w:asciiTheme="minorHAnsi" w:eastAsiaTheme="minorHAnsi" w:hAnsiTheme="minorHAnsi" w:cs="Arial Unicode MS"/>
          <w:color w:val="ED220B"/>
          <w:sz w:val="32"/>
          <w:szCs w:val="32"/>
          <w:shd w:val="clear" w:color="auto" w:fill="FFFFFF"/>
          <w:lang w:val="zh-CN"/>
        </w:rPr>
        <w:t>核心代码</w:t>
      </w:r>
    </w:p>
    <w:p w14:paraId="2681378A" w14:textId="77777777" w:rsidR="00DB4300" w:rsidRPr="005716DB" w:rsidRDefault="00DB4300" w:rsidP="00DB4300">
      <w:pPr>
        <w:pStyle w:val="a8"/>
        <w:rPr>
          <w:rFonts w:asciiTheme="minorHAnsi" w:eastAsiaTheme="minorHAnsi" w:hAnsiTheme="minorHAnsi"/>
          <w:shd w:val="clear" w:color="auto" w:fill="FFFFFF"/>
        </w:rPr>
      </w:pPr>
      <w:r>
        <w:rPr>
          <w:rFonts w:asciiTheme="minorHAnsi" w:eastAsiaTheme="minorHAnsi" w:hAnsiTheme="minorHAnsi" w:cs="Arial Unicode MS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73FCE6" wp14:editId="0FB9D1EF">
                <wp:simplePos x="0" y="0"/>
                <wp:positionH relativeFrom="column">
                  <wp:posOffset>-166370</wp:posOffset>
                </wp:positionH>
                <wp:positionV relativeFrom="paragraph">
                  <wp:posOffset>187960</wp:posOffset>
                </wp:positionV>
                <wp:extent cx="5260340" cy="1362710"/>
                <wp:effectExtent l="0" t="0" r="0" b="8890"/>
                <wp:wrapTopAndBottom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0340" cy="1362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F016980" w14:textId="77777777" w:rsidR="00B6790F" w:rsidRDefault="00B6790F" w:rsidP="00DB430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请依次输入考生的考号，姓名，性别，年龄及报考类别：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endl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54394145" w14:textId="77777777" w:rsidR="00B6790F" w:rsidRDefault="00B6790F" w:rsidP="00DB430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for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i=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 i&lt;n; i++) {</w:t>
                            </w:r>
                          </w:p>
                          <w:p w14:paraId="3389D1E1" w14:textId="77777777" w:rsidR="00B6790F" w:rsidRDefault="00B6790F" w:rsidP="00DB430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* newStu =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49456819" w14:textId="77777777" w:rsidR="00B6790F" w:rsidRDefault="00B6790F" w:rsidP="00DB430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cin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&gt;&gt;*newStu;</w:t>
                            </w:r>
                          </w:p>
                          <w:p w14:paraId="06B76C3D" w14:textId="77777777" w:rsidR="00B6790F" w:rsidRDefault="00B6790F" w:rsidP="00DB430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testSys-&gt;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6474B"/>
                                <w:lang w:val="en-US"/>
                              </w:rPr>
                              <w:t>insertStu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(i+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, newStu);</w:t>
                            </w:r>
                          </w:p>
                          <w:p w14:paraId="45C01BE1" w14:textId="77777777" w:rsidR="00B6790F" w:rsidRDefault="00B6790F" w:rsidP="00DB4300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}</w:t>
                            </w:r>
                          </w:p>
                          <w:p w14:paraId="75FA57A8" w14:textId="77777777" w:rsidR="00B6790F" w:rsidRDefault="00B6790F">
                            <w:pPr>
                              <w:rPr>
                                <w:rFonts w:hint="default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73FCE6" id="_x6587__x672c__x6846__x0020_10" o:spid="_x0000_s1031" type="#_x0000_t202" style="position:absolute;margin-left:-13.1pt;margin-top:14.8pt;width:414.2pt;height:107.3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" filled="f" stroked="f" strokeweight=".5pt">
                <v:textbox style="mso-fit-shape-to-text:t" inset="4pt,4pt,4pt,4pt">
                  <w:txbxContent>
                    <w:p w14:paraId="5F016980" w14:textId="77777777" w:rsidR="00B6790F" w:rsidRDefault="00B6790F" w:rsidP="00DB430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Theme="minorEastAsia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请依次输入考生的考号，姓名，性别，年龄及报考类别：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endl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54394145" w14:textId="77777777" w:rsidR="00B6790F" w:rsidRDefault="00B6790F" w:rsidP="00DB430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for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(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i=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0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 i&lt;n; i++) {</w:t>
                      </w:r>
                    </w:p>
                    <w:p w14:paraId="3389D1E1" w14:textId="77777777" w:rsidR="00B6790F" w:rsidRDefault="00B6790F" w:rsidP="00DB430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* newStu =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new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49456819" w14:textId="77777777" w:rsidR="00B6790F" w:rsidRDefault="00B6790F" w:rsidP="00DB430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cin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&gt;&gt;*newStu;</w:t>
                      </w:r>
                    </w:p>
                    <w:p w14:paraId="06B76C3D" w14:textId="77777777" w:rsidR="00B6790F" w:rsidRDefault="00B6790F" w:rsidP="00DB430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testSys-&gt;</w:t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color w:val="26474B"/>
                          <w:lang w:val="en-US"/>
                        </w:rPr>
                        <w:t>insertStu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i+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1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, newStu);</w:t>
                      </w:r>
                    </w:p>
                    <w:p w14:paraId="45C01BE1" w14:textId="77777777" w:rsidR="00B6790F" w:rsidRDefault="00B6790F" w:rsidP="00DB4300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}</w:t>
                      </w:r>
                    </w:p>
                    <w:p w14:paraId="75FA57A8" w14:textId="77777777" w:rsidR="00B6790F" w:rsidRDefault="00B6790F">
                      <w:pPr>
                        <w:rPr>
                          <w:rFonts w:hint="default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fldChar w:fldCharType="begin"/>
      </w: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instrText xml:space="preserve"> QUOTE  \* MERGEFORMAT </w:instrText>
      </w: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fldChar w:fldCharType="end"/>
      </w:r>
      <w:r w:rsidRPr="005716DB">
        <w:rPr>
          <w:rFonts w:asciiTheme="minorHAnsi" w:eastAsiaTheme="minorHAnsi" w:hAnsiTheme="minorHAnsi" w:cs="Arial Unicode MS" w:hint="eastAsia"/>
          <w:b w:val="0"/>
          <w:bCs w:val="0"/>
          <w:shd w:val="clear" w:color="auto" w:fill="FFFFFF"/>
          <w:lang w:val="zh-CN"/>
        </w:rPr>
        <w:t>说明</w:t>
      </w:r>
    </w:p>
    <w:p w14:paraId="463C6680" w14:textId="77777777" w:rsidR="00A247C6" w:rsidRDefault="00DB4300" w:rsidP="00A247C6">
      <w:pPr>
        <w:rPr>
          <w:rFonts w:hint="default"/>
          <w:shd w:val="clear" w:color="auto" w:fill="FFFFFF"/>
        </w:rPr>
      </w:pPr>
      <w:r>
        <w:rPr>
          <w:rFonts w:hint="default"/>
          <w:shd w:val="clear" w:color="auto" w:fill="FFFFFF"/>
        </w:rPr>
        <w:t>直接利用</w:t>
      </w:r>
      <w:r>
        <w:rPr>
          <w:rFonts w:hint="default"/>
          <w:shd w:val="clear" w:color="auto" w:fill="FFFFFF"/>
        </w:rPr>
        <w:t>insertStu</w:t>
      </w:r>
      <w:r>
        <w:rPr>
          <w:rFonts w:hint="default"/>
          <w:shd w:val="clear" w:color="auto" w:fill="FFFFFF"/>
        </w:rPr>
        <w:t>函数，循环操作，</w:t>
      </w:r>
      <w:r>
        <w:rPr>
          <w:shd w:val="clear" w:color="auto" w:fill="FFFFFF"/>
        </w:rPr>
        <w:t>一个个</w:t>
      </w:r>
      <w:r>
        <w:rPr>
          <w:rFonts w:hint="default"/>
          <w:shd w:val="clear" w:color="auto" w:fill="FFFFFF"/>
        </w:rPr>
        <w:t>录入考生信息。</w:t>
      </w:r>
    </w:p>
    <w:p w14:paraId="16350D47" w14:textId="77777777" w:rsidR="005C4A62" w:rsidRPr="00A247C6" w:rsidRDefault="00DB4300" w:rsidP="00A247C6">
      <w:pPr>
        <w:pStyle w:val="20"/>
        <w:rPr>
          <w:rFonts w:eastAsia="Arial Unicode MS" w:cs="Arial Unicode MS"/>
        </w:rPr>
      </w:pPr>
      <w:bookmarkStart w:id="31" w:name="_Toc503034666"/>
      <w:r w:rsidRPr="00A247C6">
        <w:rPr>
          <w:rFonts w:eastAsia="Arial Unicode MS" w:cs="Arial Unicode MS"/>
        </w:rPr>
        <w:t>3.3</w:t>
      </w:r>
      <w:r w:rsidRPr="00A247C6">
        <w:rPr>
          <w:rFonts w:eastAsia="Arial Unicode MS" w:cs="Arial Unicode MS" w:hint="eastAsia"/>
        </w:rPr>
        <w:t>输出</w:t>
      </w:r>
      <w:r w:rsidR="003B2CDF" w:rsidRPr="00A247C6">
        <w:rPr>
          <w:rFonts w:eastAsia="Arial Unicode MS" w:cs="Arial Unicode MS"/>
        </w:rPr>
        <w:t>考生信息</w:t>
      </w:r>
      <w:bookmarkEnd w:id="31"/>
    </w:p>
    <w:p w14:paraId="0C4B08EE" w14:textId="77777777" w:rsidR="00DB4300" w:rsidRPr="003B2CDF" w:rsidRDefault="003B2CDF">
      <w:pPr>
        <w:pStyle w:val="a9"/>
        <w:spacing w:after="320" w:line="340" w:lineRule="atLeast"/>
        <w:rPr>
          <w:rFonts w:asciiTheme="minorHAnsi" w:eastAsiaTheme="minorHAnsi" w:hAnsiTheme="minorHAnsi" w:cs="Arial Unicode MS"/>
          <w:color w:val="ED220B"/>
          <w:sz w:val="32"/>
          <w:szCs w:val="32"/>
          <w:shd w:val="clear" w:color="auto" w:fill="FFFFFF"/>
        </w:rPr>
      </w:pPr>
      <w:r>
        <w:rPr>
          <w:rFonts w:asciiTheme="minorHAnsi" w:eastAsiaTheme="minorHAnsi" w:hAnsiTheme="minorHAnsi" w:cs="Arial Unicode MS" w:hint="eastAsia"/>
          <w:noProof/>
          <w:color w:val="ED220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B77126" wp14:editId="267CA8E8">
                <wp:simplePos x="0" y="0"/>
                <wp:positionH relativeFrom="column">
                  <wp:posOffset>3175</wp:posOffset>
                </wp:positionH>
                <wp:positionV relativeFrom="paragraph">
                  <wp:posOffset>471805</wp:posOffset>
                </wp:positionV>
                <wp:extent cx="4288155" cy="3330575"/>
                <wp:effectExtent l="0" t="0" r="4445" b="0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8155" cy="333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0686C2B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::display(){</w:t>
                            </w:r>
                          </w:p>
                          <w:p w14:paraId="410A563C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2E0D6E"/>
                                <w:lang w:val="en-US"/>
                              </w:rPr>
                              <w:t>width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1C00CF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);</w:t>
                            </w:r>
                          </w:p>
                          <w:p w14:paraId="449B0082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考号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096F52BF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width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);</w:t>
                            </w:r>
                          </w:p>
                          <w:p w14:paraId="0EC622DC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姓名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6234119C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width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);</w:t>
                            </w:r>
                          </w:p>
                          <w:p w14:paraId="029476A7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性别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14988424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width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);</w:t>
                            </w:r>
                          </w:p>
                          <w:p w14:paraId="3A1217A5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年龄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6321F91E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width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);</w:t>
                            </w:r>
                          </w:p>
                          <w:p w14:paraId="295EEE7C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报考类别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endl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39EFC4D1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* current =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_data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3E5E617D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while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(current) {</w:t>
                            </w:r>
                          </w:p>
                          <w:p w14:paraId="45CED0E7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&lt;&lt;*current;</w:t>
                            </w:r>
                          </w:p>
                          <w:p w14:paraId="2A30F540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current = current-&gt;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333D6F18" w14:textId="77777777" w:rsidR="00B6790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}</w:t>
                            </w:r>
                          </w:p>
                          <w:p w14:paraId="56DBB333" w14:textId="77777777" w:rsidR="00B6790F" w:rsidRPr="003B2CDF" w:rsidRDefault="00B6790F" w:rsidP="003B2CD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B77126" id="_x6587__x672c__x6846__x0020_15" o:spid="_x0000_s1032" type="#_x0000_t202" style="position:absolute;margin-left:.25pt;margin-top:37.15pt;width:337.65pt;height:262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" filled="f" stroked="f" strokeweight=".5pt">
                <v:textbox style="mso-fit-shape-to-text:t" inset="4pt,4pt,4pt,4pt">
                  <w:txbxContent>
                    <w:p w14:paraId="00686C2B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void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system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::</w:t>
                      </w:r>
                      <w:proofErr w:type="gramEnd"/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display(){</w:t>
                      </w:r>
                    </w:p>
                    <w:p w14:paraId="410A563C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Menlo" w:eastAsiaTheme="minorEastAsia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.</w:t>
                      </w:r>
                      <w:r>
                        <w:rPr>
                          <w:rFonts w:ascii="Menlo" w:eastAsiaTheme="minorEastAsia" w:hAnsi="Menlo" w:cs="Menlo" w:hint="default"/>
                          <w:color w:val="2E0D6E"/>
                          <w:lang w:val="en-US"/>
                        </w:rPr>
                        <w:t>width</w:t>
                      </w:r>
                      <w:proofErr w:type="gramEnd"/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(</w:t>
                      </w:r>
                      <w:r>
                        <w:rPr>
                          <w:rFonts w:ascii="Menlo" w:eastAsiaTheme="minorEastAsia" w:hAnsi="Menlo" w:cs="Menlo" w:hint="default"/>
                          <w:color w:val="1C00CF"/>
                          <w:lang w:val="en-US"/>
                        </w:rPr>
                        <w:t>10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);</w:t>
                      </w:r>
                    </w:p>
                    <w:p w14:paraId="449B0082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Theme="minorEastAsia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考号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096F52BF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.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width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(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10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);</w:t>
                      </w:r>
                    </w:p>
                    <w:p w14:paraId="0EC622DC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姓名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6234119C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.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width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(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10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);</w:t>
                      </w:r>
                    </w:p>
                    <w:p w14:paraId="029476A7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性别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14988424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.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width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(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10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);</w:t>
                      </w:r>
                    </w:p>
                    <w:p w14:paraId="3A1217A5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年龄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6321F91E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.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width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(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10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);</w:t>
                      </w:r>
                    </w:p>
                    <w:p w14:paraId="295EEE7C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报考类别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endl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39EFC4D1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* current =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_data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3E5E617D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while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(current) {</w:t>
                      </w:r>
                    </w:p>
                    <w:p w14:paraId="45CED0E7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&lt;&lt;*current;</w:t>
                      </w:r>
                    </w:p>
                    <w:p w14:paraId="2A30F540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current = current-&gt;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333D6F18" w14:textId="77777777" w:rsidR="00B6790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}</w:t>
                      </w:r>
                    </w:p>
                    <w:p w14:paraId="56DBB333" w14:textId="77777777" w:rsidR="00B6790F" w:rsidRPr="003B2CDF" w:rsidRDefault="00B6790F" w:rsidP="003B2CD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B4300">
        <w:rPr>
          <w:rFonts w:asciiTheme="minorHAnsi" w:eastAsiaTheme="minorHAnsi" w:hAnsiTheme="minorHAnsi" w:cs="Arial Unicode MS" w:hint="eastAsia"/>
          <w:color w:val="ED220B"/>
          <w:sz w:val="32"/>
          <w:szCs w:val="32"/>
          <w:shd w:val="clear" w:color="auto" w:fill="FFFFFF"/>
          <w:lang w:val="zh-CN"/>
        </w:rPr>
        <w:t>核心代码</w:t>
      </w:r>
      <w:r>
        <w:rPr>
          <w:rFonts w:asciiTheme="minorHAnsi" w:eastAsiaTheme="minorHAnsi" w:hAnsiTheme="minorHAnsi" w:cs="Arial Unicode MS"/>
          <w:color w:val="ED220B"/>
          <w:sz w:val="32"/>
          <w:szCs w:val="32"/>
          <w:shd w:val="clear" w:color="auto" w:fill="FFFFFF"/>
          <w:lang w:val="zh-CN"/>
        </w:rPr>
        <w:t>display</w:t>
      </w:r>
      <w:r>
        <w:rPr>
          <w:rFonts w:asciiTheme="minorHAnsi" w:eastAsiaTheme="minorHAnsi" w:hAnsiTheme="minorHAnsi" w:cs="Arial Unicode MS"/>
          <w:color w:val="ED220B"/>
          <w:sz w:val="32"/>
          <w:szCs w:val="32"/>
          <w:shd w:val="clear" w:color="auto" w:fill="FFFFFF"/>
        </w:rPr>
        <w:t>()函数</w:t>
      </w:r>
    </w:p>
    <w:p w14:paraId="35A2456A" w14:textId="77777777" w:rsidR="00DB4300" w:rsidRDefault="00DB4300">
      <w:pPr>
        <w:pStyle w:val="a9"/>
        <w:spacing w:after="320" w:line="340" w:lineRule="atLeast"/>
        <w:rPr>
          <w:rFonts w:asciiTheme="minorHAnsi" w:eastAsiaTheme="minorHAnsi" w:hAnsiTheme="minorHAnsi" w:cs="Arial Unicode MS"/>
          <w:color w:val="ED220B"/>
          <w:sz w:val="32"/>
          <w:szCs w:val="32"/>
          <w:shd w:val="clear" w:color="auto" w:fill="FFFFFF"/>
          <w:lang w:val="zh-CN"/>
        </w:rPr>
      </w:pPr>
      <w:r>
        <w:rPr>
          <w:rFonts w:asciiTheme="minorHAnsi" w:eastAsiaTheme="minorHAnsi" w:hAnsiTheme="minorHAnsi" w:cs="Arial Unicode MS" w:hint="eastAsia"/>
          <w:color w:val="ED220B"/>
          <w:sz w:val="32"/>
          <w:szCs w:val="32"/>
          <w:shd w:val="clear" w:color="auto" w:fill="FFFFFF"/>
          <w:lang w:val="zh-CN"/>
        </w:rPr>
        <w:t>说明</w:t>
      </w:r>
    </w:p>
    <w:p w14:paraId="2D4DBAC4" w14:textId="77777777" w:rsidR="003B2CDF" w:rsidRPr="003B2CDF" w:rsidRDefault="003B2CDF">
      <w:pPr>
        <w:pStyle w:val="a9"/>
        <w:spacing w:after="320" w:line="340" w:lineRule="atLeast"/>
        <w:rPr>
          <w:rFonts w:ascii="Arial Unicode MS" w:eastAsia="Adobe 宋体 Std L" w:hAnsi="Arial Unicode MS" w:cs="Arial Unicode MS"/>
          <w:shd w:val="clear" w:color="auto" w:fill="FFFFFF"/>
          <w:lang w:val="zh-CN"/>
        </w:rPr>
      </w:pPr>
      <w:r w:rsidRPr="003B2CDF">
        <w:rPr>
          <w:rFonts w:ascii="Arial Unicode MS" w:eastAsia="Adobe 宋体 Std L" w:hAnsi="Arial Unicode MS" w:cs="Arial Unicode MS"/>
          <w:shd w:val="clear" w:color="auto" w:fill="FFFFFF"/>
          <w:lang w:val="zh-CN"/>
        </w:rPr>
        <w:t>用</w:t>
      </w:r>
      <w:r w:rsidRPr="003B2CDF">
        <w:rPr>
          <w:rFonts w:ascii="Arial Unicode MS" w:eastAsia="Adobe 宋体 Std L" w:hAnsi="Arial Unicode MS" w:cs="Arial Unicode MS"/>
          <w:shd w:val="clear" w:color="auto" w:fill="FFFFFF"/>
          <w:lang w:val="zh-CN"/>
        </w:rPr>
        <w:t>current</w:t>
      </w:r>
      <w:r w:rsidRPr="003B2CDF">
        <w:rPr>
          <w:rFonts w:ascii="Arial Unicode MS" w:eastAsia="Adobe 宋体 Std L" w:hAnsi="Arial Unicode MS" w:cs="Arial Unicode MS"/>
          <w:shd w:val="clear" w:color="auto" w:fill="FFFFFF"/>
          <w:lang w:val="zh-CN"/>
        </w:rPr>
        <w:t>指针指向链表中的元素，</w:t>
      </w:r>
      <w:r w:rsidRPr="003B2CDF">
        <w:rPr>
          <w:rFonts w:ascii="Arial Unicode MS" w:eastAsia="Adobe 宋体 Std L" w:hAnsi="Arial Unicode MS" w:cs="Arial Unicode MS" w:hint="eastAsia"/>
          <w:shd w:val="clear" w:color="auto" w:fill="FFFFFF"/>
          <w:lang w:val="zh-CN"/>
        </w:rPr>
        <w:t>从</w:t>
      </w:r>
      <w:r w:rsidRPr="003B2CDF">
        <w:rPr>
          <w:rFonts w:ascii="Arial Unicode MS" w:eastAsia="Adobe 宋体 Std L" w:hAnsi="Arial Unicode MS" w:cs="Arial Unicode MS"/>
          <w:shd w:val="clear" w:color="auto" w:fill="FFFFFF"/>
          <w:lang w:val="zh-CN"/>
        </w:rPr>
        <w:t>表头开始走到表尾</w:t>
      </w:r>
    </w:p>
    <w:p w14:paraId="1A02C114" w14:textId="77777777" w:rsidR="00DB4300" w:rsidRPr="00A247C6" w:rsidRDefault="00DB4300" w:rsidP="00A247C6">
      <w:pPr>
        <w:pStyle w:val="20"/>
        <w:rPr>
          <w:rFonts w:eastAsia="Arial Unicode MS" w:cs="Arial Unicode MS"/>
        </w:rPr>
      </w:pPr>
      <w:bookmarkStart w:id="32" w:name="_Toc503034667"/>
      <w:r w:rsidRPr="00A247C6">
        <w:rPr>
          <w:rFonts w:eastAsia="Arial Unicode MS" w:cs="Arial Unicode MS" w:hint="eastAsia"/>
        </w:rPr>
        <w:lastRenderedPageBreak/>
        <w:t>3.4</w:t>
      </w:r>
      <w:r w:rsidRPr="00A247C6">
        <w:rPr>
          <w:rFonts w:eastAsia="Arial Unicode MS" w:cs="Arial Unicode MS" w:hint="eastAsia"/>
        </w:rPr>
        <w:t>查询</w:t>
      </w:r>
      <w:r w:rsidR="003B2CDF" w:rsidRPr="00A247C6">
        <w:rPr>
          <w:rFonts w:eastAsia="Arial Unicode MS" w:cs="Arial Unicode MS"/>
        </w:rPr>
        <w:t>考生信息</w:t>
      </w:r>
      <w:bookmarkEnd w:id="32"/>
    </w:p>
    <w:p w14:paraId="76B5E7DE" w14:textId="77777777" w:rsidR="00DB4300" w:rsidRDefault="00DB4300">
      <w:pPr>
        <w:pStyle w:val="a9"/>
        <w:spacing w:after="320" w:line="340" w:lineRule="atLeast"/>
        <w:rPr>
          <w:rFonts w:asciiTheme="minorHAnsi" w:eastAsiaTheme="minorHAnsi" w:hAnsiTheme="minorHAnsi" w:cs="Arial Unicode MS"/>
          <w:color w:val="ED220B"/>
          <w:sz w:val="32"/>
          <w:szCs w:val="32"/>
          <w:shd w:val="clear" w:color="auto" w:fill="FFFFFF"/>
          <w:lang w:val="zh-CN"/>
        </w:rPr>
      </w:pPr>
      <w:r>
        <w:rPr>
          <w:rFonts w:asciiTheme="minorHAnsi" w:eastAsiaTheme="minorHAnsi" w:hAnsiTheme="minorHAnsi" w:cs="Arial Unicode MS" w:hint="eastAsia"/>
          <w:color w:val="ED220B"/>
          <w:sz w:val="32"/>
          <w:szCs w:val="32"/>
          <w:shd w:val="clear" w:color="auto" w:fill="FFFFFF"/>
          <w:lang w:val="zh-CN"/>
        </w:rPr>
        <w:t>核心代码</w:t>
      </w:r>
      <w:r w:rsidR="003B2CDF">
        <w:rPr>
          <w:rFonts w:asciiTheme="minorHAnsi" w:eastAsiaTheme="minorHAnsi" w:hAnsiTheme="minorHAnsi" w:cs="Arial Unicode MS" w:hint="eastAsia"/>
          <w:noProof/>
          <w:color w:val="ED220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68878D" wp14:editId="2024F9B3">
                <wp:simplePos x="0" y="0"/>
                <wp:positionH relativeFrom="column">
                  <wp:posOffset>0</wp:posOffset>
                </wp:positionH>
                <wp:positionV relativeFrom="paragraph">
                  <wp:posOffset>473710</wp:posOffset>
                </wp:positionV>
                <wp:extent cx="5260340" cy="4093210"/>
                <wp:effectExtent l="0" t="0" r="0" b="8890"/>
                <wp:wrapTopAndBottom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0340" cy="4093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08AE5F0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请输入你要查找的考生的考号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endl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1BA40DB8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ID;</w:t>
                            </w:r>
                          </w:p>
                          <w:p w14:paraId="7FAF041D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cin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&gt;&gt;ID;</w:t>
                            </w:r>
                          </w:p>
                          <w:p w14:paraId="783DB62E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* find=testSys-&gt;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6474B"/>
                                <w:lang w:val="en-US"/>
                              </w:rPr>
                              <w:t>searchStu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(ID);</w:t>
                            </w:r>
                          </w:p>
                          <w:p w14:paraId="72830768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if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(find) {</w:t>
                            </w:r>
                          </w:p>
                          <w:p w14:paraId="27C014FF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以下是你所查找的考生信息：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endl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0EF249FD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width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);</w:t>
                            </w:r>
                          </w:p>
                          <w:p w14:paraId="000D301A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考号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14FB09F9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width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);</w:t>
                            </w:r>
                          </w:p>
                          <w:p w14:paraId="7DBA5598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姓名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7072A24B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width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);</w:t>
                            </w:r>
                          </w:p>
                          <w:p w14:paraId="78C90B9B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性别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53CF3CF5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width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);</w:t>
                            </w:r>
                          </w:p>
                          <w:p w14:paraId="50626263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年龄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69655291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width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);</w:t>
                            </w:r>
                          </w:p>
                          <w:p w14:paraId="6F1D8660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报考类别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endl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5AB8FAD3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&lt;&lt;*find;</w:t>
                            </w:r>
                          </w:p>
                          <w:p w14:paraId="057B4480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else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{</w:t>
                            </w:r>
                          </w:p>
                          <w:p w14:paraId="64FF9FCA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考生不存在！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endl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3DA1F88D" w14:textId="77777777" w:rsidR="00B6790F" w:rsidRDefault="00B6790F" w:rsidP="00541D42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68878D" id="_x6587__x672c__x6846__x0020_12" o:spid="_x0000_s1033" type="#_x0000_t202" style="position:absolute;margin-left:0;margin-top:37.3pt;width:414.2pt;height:322.3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" filled="f" stroked="f" strokeweight=".5pt">
                <v:textbox style="mso-fit-shape-to-text:t" inset="4pt,4pt,4pt,4pt">
                  <w:txbxContent>
                    <w:p w14:paraId="708AE5F0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Theme="minorEastAsia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请输入你要查找的考生的考号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endl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1BA40DB8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ID;</w:t>
                      </w:r>
                    </w:p>
                    <w:p w14:paraId="7FAF041D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cin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&gt;&gt;ID;</w:t>
                      </w:r>
                    </w:p>
                    <w:p w14:paraId="783DB62E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* find=testSys-&gt;</w:t>
                      </w:r>
                      <w:r>
                        <w:rPr>
                          <w:rFonts w:ascii="Menlo" w:eastAsia="PingFang SC" w:hAnsi="Menlo" w:cs="Menlo" w:hint="default"/>
                          <w:color w:val="26474B"/>
                          <w:lang w:val="en-US"/>
                        </w:rPr>
                        <w:t>searchStu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(ID);</w:t>
                      </w:r>
                    </w:p>
                    <w:p w14:paraId="72830768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if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(find) {</w:t>
                      </w:r>
                    </w:p>
                    <w:p w14:paraId="27C014FF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以下是你所查找的考生信息：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endl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0EF249FD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.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width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(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10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);</w:t>
                      </w:r>
                    </w:p>
                    <w:p w14:paraId="000D301A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考号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14FB09F9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.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width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(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10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);</w:t>
                      </w:r>
                    </w:p>
                    <w:p w14:paraId="7DBA5598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姓名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7072A24B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.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width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(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10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);</w:t>
                      </w:r>
                    </w:p>
                    <w:p w14:paraId="78C90B9B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性别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53CF3CF5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.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width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(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10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);</w:t>
                      </w:r>
                    </w:p>
                    <w:p w14:paraId="50626263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年龄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69655291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.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width</w:t>
                      </w:r>
                      <w:proofErr w:type="gramEnd"/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(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10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);</w:t>
                      </w:r>
                    </w:p>
                    <w:p w14:paraId="6F1D8660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报考类别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endl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5AB8FAD3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&lt;&lt;*find;</w:t>
                      </w:r>
                    </w:p>
                    <w:p w14:paraId="057B4480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  <w:t xml:space="preserve">}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else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{</w:t>
                      </w:r>
                    </w:p>
                    <w:p w14:paraId="64FF9FCA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ab/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考生不存在！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endl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3DA1F88D" w14:textId="77777777" w:rsidR="00B6790F" w:rsidRDefault="00B6790F" w:rsidP="00541D42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B8D140E" w14:textId="77777777" w:rsidR="00541D42" w:rsidRPr="00541D42" w:rsidRDefault="00541D42" w:rsidP="00541D42">
      <w:pPr>
        <w:pStyle w:val="a8"/>
        <w:rPr>
          <w:rFonts w:asciiTheme="minorHAnsi" w:eastAsiaTheme="minorHAnsi" w:hAnsiTheme="minorHAnsi" w:cs="Arial Unicode MS"/>
          <w:b w:val="0"/>
          <w:bCs w:val="0"/>
          <w:shd w:val="clear" w:color="auto" w:fill="FFFFFF"/>
          <w:lang w:val="zh-CN"/>
        </w:rPr>
      </w:pPr>
      <w:r>
        <w:rPr>
          <w:rFonts w:asciiTheme="minorHAnsi" w:eastAsiaTheme="minorHAnsi" w:hAnsiTheme="minorHAnsi" w:cs="Arial Unicode MS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8C1AD3" wp14:editId="2AEDDF7B">
                <wp:simplePos x="0" y="0"/>
                <wp:positionH relativeFrom="column">
                  <wp:posOffset>62230</wp:posOffset>
                </wp:positionH>
                <wp:positionV relativeFrom="paragraph">
                  <wp:posOffset>4520565</wp:posOffset>
                </wp:positionV>
                <wp:extent cx="5260340" cy="1896745"/>
                <wp:effectExtent l="0" t="0" r="0" b="0"/>
                <wp:wrapTopAndBottom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0340" cy="1896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171840D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*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::searchStu(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ID){</w:t>
                            </w:r>
                          </w:p>
                          <w:p w14:paraId="7AE38B22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* current =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_data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065DA233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while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(current) {</w:t>
                            </w:r>
                          </w:p>
                          <w:p w14:paraId="51242D82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if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(current-&gt;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_id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== ID) {</w:t>
                            </w:r>
                          </w:p>
                          <w:p w14:paraId="73F2A9CB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current;</w:t>
                            </w:r>
                          </w:p>
                          <w:p w14:paraId="3F68BB38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break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2FE33188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9EFEE3F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current = current-&gt;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4493B76F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}</w:t>
                            </w:r>
                          </w:p>
                          <w:p w14:paraId="71F10147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NULL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45CAE678" w14:textId="77777777" w:rsidR="00B6790F" w:rsidRDefault="00B6790F" w:rsidP="00541D42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8C1AD3" id="_x6587__x672c__x6846__x0020_16" o:spid="_x0000_s1034" type="#_x0000_t202" style="position:absolute;margin-left:4.9pt;margin-top:355.95pt;width:414.2pt;height:149.3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" filled="f" stroked="f" strokeweight=".5pt">
                <v:textbox style="mso-fit-shape-to-text:t" inset="4pt,4pt,4pt,4pt">
                  <w:txbxContent>
                    <w:p w14:paraId="0171840D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* </w:t>
                      </w:r>
                      <w:proofErr w:type="gramStart"/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system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::</w:t>
                      </w:r>
                      <w:proofErr w:type="gramEnd"/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searchStu(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ID){</w:t>
                      </w:r>
                    </w:p>
                    <w:p w14:paraId="7AE38B22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* current = 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_data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;</w:t>
                      </w:r>
                    </w:p>
                    <w:p w14:paraId="065DA233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while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(current) {</w:t>
                      </w:r>
                    </w:p>
                    <w:p w14:paraId="51242D82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if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(current-&gt;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_id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== ID) {</w:t>
                      </w:r>
                    </w:p>
                    <w:p w14:paraId="73F2A9CB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return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current;</w:t>
                      </w:r>
                    </w:p>
                    <w:p w14:paraId="3F68BB38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break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;</w:t>
                      </w:r>
                    </w:p>
                    <w:p w14:paraId="2FE33188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}</w:t>
                      </w:r>
                    </w:p>
                    <w:p w14:paraId="39EFEE3F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current = current-&gt;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;</w:t>
                      </w:r>
                    </w:p>
                    <w:p w14:paraId="4493B76F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}</w:t>
                      </w:r>
                    </w:p>
                    <w:p w14:paraId="71F10147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return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NULL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;</w:t>
                      </w:r>
                    </w:p>
                    <w:p w14:paraId="45CAE678" w14:textId="77777777" w:rsidR="00B6790F" w:rsidRDefault="00B6790F" w:rsidP="00541D42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41D42">
        <w:rPr>
          <w:rFonts w:asciiTheme="minorHAnsi" w:eastAsiaTheme="minorHAnsi" w:hAnsiTheme="minorHAnsi" w:cs="Arial Unicode MS"/>
          <w:b w:val="0"/>
          <w:bCs w:val="0"/>
          <w:shd w:val="clear" w:color="auto" w:fill="FFFFFF"/>
          <w:lang w:val="zh-CN"/>
        </w:rPr>
        <w:t>searchStu(int ID)函数代码</w:t>
      </w:r>
    </w:p>
    <w:p w14:paraId="2E471FD9" w14:textId="77777777" w:rsidR="00541D42" w:rsidRDefault="00541D42" w:rsidP="00541D42">
      <w:pPr>
        <w:pStyle w:val="a8"/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</w:pPr>
    </w:p>
    <w:p w14:paraId="799D9B99" w14:textId="77777777" w:rsidR="00DB4300" w:rsidRPr="005716DB" w:rsidRDefault="00DB4300" w:rsidP="00DB4300">
      <w:pPr>
        <w:pStyle w:val="a8"/>
        <w:rPr>
          <w:rFonts w:asciiTheme="minorHAnsi" w:eastAsiaTheme="minorHAnsi" w:hAnsiTheme="minorHAnsi"/>
          <w:shd w:val="clear" w:color="auto" w:fill="FFFFFF"/>
        </w:rPr>
      </w:pP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fldChar w:fldCharType="begin"/>
      </w: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instrText xml:space="preserve"> QUOTE  \* MERGEFORMAT </w:instrText>
      </w: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fldChar w:fldCharType="end"/>
      </w:r>
      <w:r w:rsidRPr="005716DB">
        <w:rPr>
          <w:rFonts w:asciiTheme="minorHAnsi" w:eastAsiaTheme="minorHAnsi" w:hAnsiTheme="minorHAnsi" w:cs="Arial Unicode MS" w:hint="eastAsia"/>
          <w:b w:val="0"/>
          <w:bCs w:val="0"/>
          <w:shd w:val="clear" w:color="auto" w:fill="FFFFFF"/>
          <w:lang w:val="zh-CN"/>
        </w:rPr>
        <w:t>说明</w:t>
      </w:r>
    </w:p>
    <w:p w14:paraId="2E673FA2" w14:textId="77777777" w:rsidR="00DB4300" w:rsidRDefault="00541D42" w:rsidP="00541D42">
      <w:pPr>
        <w:rPr>
          <w:rFonts w:hint="default"/>
          <w:shd w:val="clear" w:color="auto" w:fill="FFFFFF"/>
        </w:rPr>
      </w:pPr>
      <w:r>
        <w:rPr>
          <w:rFonts w:hint="default"/>
          <w:shd w:val="clear" w:color="auto" w:fill="FFFFFF"/>
        </w:rPr>
        <w:t>current</w:t>
      </w:r>
      <w:r>
        <w:rPr>
          <w:rFonts w:hint="default"/>
          <w:shd w:val="clear" w:color="auto" w:fill="FFFFFF"/>
        </w:rPr>
        <w:t>指针指向链表中的元素，</w:t>
      </w:r>
      <w:r w:rsidR="00DB4300">
        <w:rPr>
          <w:rFonts w:hint="default"/>
          <w:shd w:val="clear" w:color="auto" w:fill="FFFFFF"/>
        </w:rPr>
        <w:t>从链表表头开始</w:t>
      </w:r>
      <w:r>
        <w:rPr>
          <w:rFonts w:hint="default"/>
          <w:shd w:val="clear" w:color="auto" w:fill="FFFFFF"/>
        </w:rPr>
        <w:t>，</w:t>
      </w:r>
      <w:r>
        <w:rPr>
          <w:shd w:val="clear" w:color="auto" w:fill="FFFFFF"/>
        </w:rPr>
        <w:t>一一</w:t>
      </w:r>
      <w:r>
        <w:rPr>
          <w:rFonts w:hint="default"/>
          <w:shd w:val="clear" w:color="auto" w:fill="FFFFFF"/>
        </w:rPr>
        <w:t>比较用户所给考</w:t>
      </w:r>
      <w:r>
        <w:rPr>
          <w:shd w:val="clear" w:color="auto" w:fill="FFFFFF"/>
        </w:rPr>
        <w:t>号</w:t>
      </w:r>
      <w:r>
        <w:rPr>
          <w:rFonts w:hint="default"/>
          <w:shd w:val="clear" w:color="auto" w:fill="FFFFFF"/>
        </w:rPr>
        <w:t>ID</w:t>
      </w:r>
      <w:r>
        <w:rPr>
          <w:rFonts w:hint="default"/>
          <w:shd w:val="clear" w:color="auto" w:fill="FFFFFF"/>
        </w:rPr>
        <w:t>及每位考生的考号，</w:t>
      </w:r>
      <w:r>
        <w:rPr>
          <w:shd w:val="clear" w:color="auto" w:fill="FFFFFF"/>
        </w:rPr>
        <w:t>当</w:t>
      </w:r>
      <w:r>
        <w:rPr>
          <w:rFonts w:hint="default"/>
          <w:shd w:val="clear" w:color="auto" w:fill="FFFFFF"/>
        </w:rPr>
        <w:t>二者一致时，</w:t>
      </w:r>
      <w:r>
        <w:rPr>
          <w:shd w:val="clear" w:color="auto" w:fill="FFFFFF"/>
        </w:rPr>
        <w:t>找到</w:t>
      </w:r>
      <w:r>
        <w:rPr>
          <w:rFonts w:hint="default"/>
          <w:shd w:val="clear" w:color="auto" w:fill="FFFFFF"/>
        </w:rPr>
        <w:t>考生</w:t>
      </w:r>
      <w:r w:rsidR="00DB4300">
        <w:rPr>
          <w:rFonts w:hint="default"/>
          <w:shd w:val="clear" w:color="auto" w:fill="FFFFFF"/>
        </w:rPr>
        <w:t>。</w:t>
      </w:r>
      <w:r>
        <w:rPr>
          <w:rFonts w:hint="default"/>
          <w:shd w:val="clear" w:color="auto" w:fill="FFFFFF"/>
        </w:rPr>
        <w:t>若直到表尾都没找到，</w:t>
      </w:r>
      <w:r>
        <w:rPr>
          <w:shd w:val="clear" w:color="auto" w:fill="FFFFFF"/>
        </w:rPr>
        <w:t>则</w:t>
      </w:r>
      <w:r>
        <w:rPr>
          <w:rFonts w:hint="default"/>
          <w:shd w:val="clear" w:color="auto" w:fill="FFFFFF"/>
        </w:rPr>
        <w:t>不存在该考号的考生。</w:t>
      </w:r>
    </w:p>
    <w:p w14:paraId="4A00F7DA" w14:textId="77777777" w:rsidR="00541D42" w:rsidRPr="00541D42" w:rsidRDefault="00541D42" w:rsidP="00541D42">
      <w:pPr>
        <w:rPr>
          <w:rFonts w:hint="default"/>
          <w:shd w:val="clear" w:color="auto" w:fill="FFFFFF"/>
        </w:rPr>
      </w:pPr>
    </w:p>
    <w:p w14:paraId="22314369" w14:textId="77777777" w:rsidR="00DB4300" w:rsidRPr="00DB4300" w:rsidRDefault="00DB4300" w:rsidP="00A247C6">
      <w:pPr>
        <w:pStyle w:val="10"/>
      </w:pPr>
      <w:bookmarkStart w:id="33" w:name="_Toc503034668"/>
      <w:r w:rsidRPr="00DB4300">
        <w:rPr>
          <w:rFonts w:hint="eastAsia"/>
        </w:rPr>
        <w:lastRenderedPageBreak/>
        <w:t>3.5</w:t>
      </w:r>
      <w:r w:rsidRPr="00DB4300">
        <w:rPr>
          <w:rFonts w:hint="eastAsia"/>
        </w:rPr>
        <w:t>修改</w:t>
      </w:r>
      <w:r w:rsidR="003B2CDF" w:rsidRPr="005C4A62">
        <w:t>考生信息</w:t>
      </w:r>
      <w:bookmarkEnd w:id="33"/>
    </w:p>
    <w:p w14:paraId="56F3C51F" w14:textId="77777777" w:rsidR="00541D42" w:rsidRPr="00541D42" w:rsidRDefault="00DB4300" w:rsidP="00541D42">
      <w:pPr>
        <w:pStyle w:val="a9"/>
        <w:spacing w:after="320" w:line="340" w:lineRule="atLeast"/>
        <w:rPr>
          <w:rFonts w:asciiTheme="minorHAnsi" w:eastAsiaTheme="minorHAnsi" w:hAnsiTheme="minorHAnsi" w:cs="Arial Unicode MS"/>
          <w:color w:val="ED220B"/>
          <w:sz w:val="32"/>
          <w:szCs w:val="32"/>
          <w:shd w:val="clear" w:color="auto" w:fill="FFFFFF"/>
          <w:lang w:val="zh-CN"/>
        </w:rPr>
      </w:pPr>
      <w:r>
        <w:rPr>
          <w:rFonts w:asciiTheme="minorHAnsi" w:eastAsiaTheme="minorHAnsi" w:hAnsiTheme="minorHAnsi" w:cs="Arial Unicode MS" w:hint="eastAsia"/>
          <w:color w:val="ED220B"/>
          <w:sz w:val="32"/>
          <w:szCs w:val="32"/>
          <w:shd w:val="clear" w:color="auto" w:fill="FFFFFF"/>
          <w:lang w:val="zh-CN"/>
        </w:rPr>
        <w:t>核心代码</w:t>
      </w:r>
      <w:r w:rsidR="003B2CDF">
        <w:rPr>
          <w:rFonts w:asciiTheme="minorHAnsi" w:eastAsiaTheme="minorHAnsi" w:hAnsiTheme="minorHAnsi" w:cs="Arial Unicode MS" w:hint="eastAsia"/>
          <w:noProof/>
          <w:color w:val="ED220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A32876" wp14:editId="4853E1E0">
                <wp:simplePos x="0" y="0"/>
                <wp:positionH relativeFrom="column">
                  <wp:posOffset>0</wp:posOffset>
                </wp:positionH>
                <wp:positionV relativeFrom="paragraph">
                  <wp:posOffset>462915</wp:posOffset>
                </wp:positionV>
                <wp:extent cx="5260340" cy="8209280"/>
                <wp:effectExtent l="0" t="0" r="0" b="8890"/>
                <wp:wrapTopAndBottom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0340" cy="8209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DA0AAA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::reset(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item,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* stu){</w:t>
                            </w:r>
                          </w:p>
                          <w:p w14:paraId="70D7FAB0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switch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(item) {</w:t>
                            </w:r>
                          </w:p>
                          <w:p w14:paraId="28B93776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case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1C00CF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:</w:t>
                            </w:r>
                          </w:p>
                          <w:p w14:paraId="649177B7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BAA9D1E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ID;</w:t>
                            </w:r>
                          </w:p>
                          <w:p w14:paraId="1B5A687C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请输入新的考号：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766715B1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cin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&gt;&gt;ID;</w:t>
                            </w:r>
                          </w:p>
                          <w:p w14:paraId="6BB80D6D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stu-&gt;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_id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= ID;</w:t>
                            </w:r>
                          </w:p>
                          <w:p w14:paraId="0EE7FE9E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break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751FBC27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D820C51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case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:</w:t>
                            </w:r>
                          </w:p>
                          <w:p w14:paraId="611F6BD8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D79374E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name;</w:t>
                            </w:r>
                          </w:p>
                          <w:p w14:paraId="7E4B6C25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请输入新的姓名：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2E80CC37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cin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&gt;&gt;name;</w:t>
                            </w:r>
                          </w:p>
                          <w:p w14:paraId="1E272EBA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stu-&gt;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_name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= name;</w:t>
                            </w:r>
                          </w:p>
                          <w:p w14:paraId="603859C1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break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6CD82630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B3E00EA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case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:</w:t>
                            </w:r>
                          </w:p>
                          <w:p w14:paraId="54B5E60D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14760C7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gender;</w:t>
                            </w:r>
                          </w:p>
                          <w:p w14:paraId="0A58AD41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请输入新的性别：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06FB4CDD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cin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&gt;&gt;gender;</w:t>
                            </w:r>
                          </w:p>
                          <w:p w14:paraId="71C0813D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stu-&gt;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_gender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= gender;</w:t>
                            </w:r>
                          </w:p>
                          <w:p w14:paraId="012B01E4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break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69F43DB3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9EFECDF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case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:</w:t>
                            </w:r>
                          </w:p>
                          <w:p w14:paraId="645EFB14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AD326D4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age;</w:t>
                            </w:r>
                          </w:p>
                          <w:p w14:paraId="01855076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请输入新的年龄：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726C703E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cin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&gt;&gt;age;</w:t>
                            </w:r>
                          </w:p>
                          <w:p w14:paraId="451AEF43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stu-&gt;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_age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= age;</w:t>
                            </w:r>
                          </w:p>
                          <w:p w14:paraId="3559C292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break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4F8A1DBA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0A33560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case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:</w:t>
                            </w:r>
                          </w:p>
                          <w:p w14:paraId="10435E53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3863D58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type;</w:t>
                            </w:r>
                          </w:p>
                          <w:p w14:paraId="4FEC17DF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请输入新的报考类别：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2F5C9F5D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cin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&gt;&gt;type;</w:t>
                            </w:r>
                          </w:p>
                          <w:p w14:paraId="0F5A90C0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stu-&gt;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_type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= type;</w:t>
                            </w:r>
                          </w:p>
                          <w:p w14:paraId="206FC0B0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break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7A3FD67B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E1435E0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default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:</w:t>
                            </w:r>
                          </w:p>
                          <w:p w14:paraId="6863C2B1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break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5630E4EE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}</w:t>
                            </w:r>
                          </w:p>
                          <w:p w14:paraId="2CCB5621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</w:p>
                          <w:p w14:paraId="0FB3F766" w14:textId="77777777" w:rsidR="00B6790F" w:rsidRDefault="00B6790F" w:rsidP="00541D42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A32876" id="_x6587__x672c__x6846__x0020_13" o:spid="_x0000_s1035" type="#_x0000_t202" style="position:absolute;margin-left:0;margin-top:36.45pt;width:414.2pt;height:646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" filled="f" stroked="f" strokeweight=".5pt">
                <v:textbox style="mso-fit-shape-to-text:t" inset="4pt,4pt,4pt,4pt">
                  <w:txbxContent>
                    <w:p w14:paraId="3DDA0AAA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void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system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::</w:t>
                      </w:r>
                      <w:proofErr w:type="gramEnd"/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reset(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item, 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* stu){</w:t>
                      </w:r>
                    </w:p>
                    <w:p w14:paraId="70D7FAB0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switch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(item) {</w:t>
                      </w:r>
                    </w:p>
                    <w:p w14:paraId="28B93776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case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Theme="minorEastAsia" w:hAnsi="Menlo" w:cs="Menlo" w:hint="default"/>
                          <w:color w:val="1C00CF"/>
                          <w:lang w:val="en-US"/>
                        </w:rPr>
                        <w:t>1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:</w:t>
                      </w:r>
                    </w:p>
                    <w:p w14:paraId="649177B7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{</w:t>
                      </w:r>
                    </w:p>
                    <w:p w14:paraId="3BAA9D1E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ID;</w:t>
                      </w:r>
                    </w:p>
                    <w:p w14:paraId="1B5A687C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Theme="minorEastAsia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Theme="minorEastAsia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请输入新的考号：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766715B1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cin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&gt;&gt;ID;</w:t>
                      </w:r>
                    </w:p>
                    <w:p w14:paraId="6BB80D6D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stu-&gt;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_id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= ID;</w:t>
                      </w:r>
                    </w:p>
                    <w:p w14:paraId="0EE7FE9E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break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751FBC27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}</w:t>
                      </w:r>
                    </w:p>
                    <w:p w14:paraId="5D820C51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case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2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:</w:t>
                      </w:r>
                    </w:p>
                    <w:p w14:paraId="611F6BD8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{</w:t>
                      </w:r>
                    </w:p>
                    <w:p w14:paraId="0D79374E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string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name;</w:t>
                      </w:r>
                    </w:p>
                    <w:p w14:paraId="7E4B6C25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请输入新的姓名：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2E80CC37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cin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&gt;&gt;name;</w:t>
                      </w:r>
                    </w:p>
                    <w:p w14:paraId="1E272EBA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stu-&gt;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_name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= name;</w:t>
                      </w:r>
                    </w:p>
                    <w:p w14:paraId="603859C1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break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6CD82630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}</w:t>
                      </w:r>
                    </w:p>
                    <w:p w14:paraId="3B3E00EA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case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3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:</w:t>
                      </w:r>
                    </w:p>
                    <w:p w14:paraId="54B5E60D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{</w:t>
                      </w:r>
                    </w:p>
                    <w:p w14:paraId="614760C7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string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gender;</w:t>
                      </w:r>
                    </w:p>
                    <w:p w14:paraId="0A58AD41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请输入新的性别：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06FB4CDD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cin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&gt;&gt;gender;</w:t>
                      </w:r>
                    </w:p>
                    <w:p w14:paraId="71C0813D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stu-&gt;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_gender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= gender;</w:t>
                      </w:r>
                    </w:p>
                    <w:p w14:paraId="012B01E4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break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69F43DB3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}</w:t>
                      </w:r>
                    </w:p>
                    <w:p w14:paraId="59EFECDF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case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4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:</w:t>
                      </w:r>
                    </w:p>
                    <w:p w14:paraId="645EFB14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{</w:t>
                      </w:r>
                    </w:p>
                    <w:p w14:paraId="2AD326D4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age;</w:t>
                      </w:r>
                    </w:p>
                    <w:p w14:paraId="01855076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请输入新的年龄：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726C703E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cin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&gt;&gt;age;</w:t>
                      </w:r>
                    </w:p>
                    <w:p w14:paraId="451AEF43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stu-&gt;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_age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= age;</w:t>
                      </w:r>
                    </w:p>
                    <w:p w14:paraId="3559C292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break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4F8A1DBA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}</w:t>
                      </w:r>
                    </w:p>
                    <w:p w14:paraId="00A33560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case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lang w:val="en-US"/>
                        </w:rPr>
                        <w:t>5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:</w:t>
                      </w:r>
                    </w:p>
                    <w:p w14:paraId="10435E53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{</w:t>
                      </w:r>
                    </w:p>
                    <w:p w14:paraId="03863D58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string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type;</w:t>
                      </w:r>
                    </w:p>
                    <w:p w14:paraId="4FEC17DF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请输入新的报考类别：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2F5C9F5D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cin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&gt;&gt;type;</w:t>
                      </w:r>
                    </w:p>
                    <w:p w14:paraId="0F5A90C0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stu-&gt;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_type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= type;</w:t>
                      </w:r>
                    </w:p>
                    <w:p w14:paraId="206FC0B0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break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7A3FD67B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}</w:t>
                      </w:r>
                    </w:p>
                    <w:p w14:paraId="7E1435E0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default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:</w:t>
                      </w:r>
                    </w:p>
                    <w:p w14:paraId="6863C2B1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break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5630E4EE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}</w:t>
                      </w:r>
                    </w:p>
                    <w:p w14:paraId="2CCB5621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</w:p>
                    <w:p w14:paraId="0FB3F766" w14:textId="77777777" w:rsidR="00B6790F" w:rsidRDefault="00B6790F" w:rsidP="00541D42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DE1605" w14:textId="77777777" w:rsidR="00DB4300" w:rsidRPr="005716DB" w:rsidRDefault="00DB4300" w:rsidP="00DB4300">
      <w:pPr>
        <w:pStyle w:val="a8"/>
        <w:rPr>
          <w:rFonts w:asciiTheme="minorHAnsi" w:eastAsiaTheme="minorHAnsi" w:hAnsiTheme="minorHAnsi"/>
          <w:shd w:val="clear" w:color="auto" w:fill="FFFFFF"/>
        </w:rPr>
      </w:pP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lastRenderedPageBreak/>
        <w:fldChar w:fldCharType="begin"/>
      </w: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instrText xml:space="preserve"> QUOTE  \* MERGEFORMAT </w:instrText>
      </w: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fldChar w:fldCharType="end"/>
      </w:r>
      <w:r w:rsidRPr="005716DB">
        <w:rPr>
          <w:rFonts w:asciiTheme="minorHAnsi" w:eastAsiaTheme="minorHAnsi" w:hAnsiTheme="minorHAnsi" w:cs="Arial Unicode MS" w:hint="eastAsia"/>
          <w:b w:val="0"/>
          <w:bCs w:val="0"/>
          <w:shd w:val="clear" w:color="auto" w:fill="FFFFFF"/>
          <w:lang w:val="zh-CN"/>
        </w:rPr>
        <w:t>说明</w:t>
      </w:r>
    </w:p>
    <w:p w14:paraId="42FF9CE7" w14:textId="77777777" w:rsidR="00DB4300" w:rsidRDefault="00541D42" w:rsidP="00DB4300">
      <w:pPr>
        <w:rPr>
          <w:rFonts w:hint="default"/>
          <w:shd w:val="clear" w:color="auto" w:fill="FFFFFF"/>
        </w:rPr>
      </w:pPr>
      <w:r>
        <w:rPr>
          <w:shd w:val="clear" w:color="auto" w:fill="FFFFFF"/>
        </w:rPr>
        <w:t>依据</w:t>
      </w:r>
      <w:r>
        <w:rPr>
          <w:rFonts w:hint="default"/>
          <w:shd w:val="clear" w:color="auto" w:fill="FFFFFF"/>
        </w:rPr>
        <w:t>用户所</w:t>
      </w:r>
      <w:r>
        <w:rPr>
          <w:shd w:val="clear" w:color="auto" w:fill="FFFFFF"/>
        </w:rPr>
        <w:t>指示</w:t>
      </w:r>
      <w:r>
        <w:rPr>
          <w:rFonts w:hint="default"/>
          <w:shd w:val="clear" w:color="auto" w:fill="FFFFFF"/>
        </w:rPr>
        <w:t>的修改项目号</w:t>
      </w:r>
      <w:r>
        <w:rPr>
          <w:rFonts w:hint="default"/>
          <w:shd w:val="clear" w:color="auto" w:fill="FFFFFF"/>
        </w:rPr>
        <w:t>item</w:t>
      </w:r>
      <w:r>
        <w:rPr>
          <w:rFonts w:hint="default"/>
          <w:shd w:val="clear" w:color="auto" w:fill="FFFFFF"/>
        </w:rPr>
        <w:t>，</w:t>
      </w:r>
      <w:r>
        <w:rPr>
          <w:shd w:val="clear" w:color="auto" w:fill="FFFFFF"/>
        </w:rPr>
        <w:t>执行</w:t>
      </w:r>
      <w:r>
        <w:rPr>
          <w:rFonts w:hint="default"/>
          <w:shd w:val="clear" w:color="auto" w:fill="FFFFFF"/>
        </w:rPr>
        <w:t>操作。</w:t>
      </w:r>
    </w:p>
    <w:p w14:paraId="633310A6" w14:textId="77777777" w:rsidR="00DB4300" w:rsidRDefault="00DB4300">
      <w:pPr>
        <w:pStyle w:val="a9"/>
        <w:spacing w:after="320" w:line="340" w:lineRule="atLeast"/>
        <w:rPr>
          <w:rFonts w:asciiTheme="minorHAnsi" w:eastAsiaTheme="minorHAnsi" w:hAnsiTheme="minorHAnsi" w:cs="Arial Unicode MS"/>
          <w:color w:val="ED220B"/>
          <w:sz w:val="32"/>
          <w:szCs w:val="32"/>
          <w:shd w:val="clear" w:color="auto" w:fill="FFFFFF"/>
          <w:lang w:val="zh-CN"/>
        </w:rPr>
      </w:pPr>
    </w:p>
    <w:p w14:paraId="39129C21" w14:textId="77777777" w:rsidR="00DB4300" w:rsidRPr="00DB4300" w:rsidRDefault="00DB4300" w:rsidP="00A247C6">
      <w:pPr>
        <w:pStyle w:val="10"/>
      </w:pPr>
      <w:bookmarkStart w:id="34" w:name="_Toc503034669"/>
      <w:r w:rsidRPr="00DB4300">
        <w:rPr>
          <w:rFonts w:hint="eastAsia"/>
        </w:rPr>
        <w:t>3.6</w:t>
      </w:r>
      <w:r w:rsidRPr="00DB4300">
        <w:rPr>
          <w:rFonts w:hint="eastAsia"/>
        </w:rPr>
        <w:t>删除</w:t>
      </w:r>
      <w:r w:rsidR="003B2CDF" w:rsidRPr="005C4A62">
        <w:t>考生信息</w:t>
      </w:r>
      <w:bookmarkEnd w:id="34"/>
    </w:p>
    <w:p w14:paraId="19FC6014" w14:textId="77777777" w:rsidR="00DB4300" w:rsidRDefault="00DB4300">
      <w:pPr>
        <w:pStyle w:val="a9"/>
        <w:spacing w:after="320" w:line="340" w:lineRule="atLeast"/>
        <w:rPr>
          <w:rFonts w:asciiTheme="minorHAnsi" w:eastAsiaTheme="minorHAnsi" w:hAnsiTheme="minorHAnsi" w:cs="Arial Unicode MS"/>
          <w:color w:val="ED220B"/>
          <w:sz w:val="32"/>
          <w:szCs w:val="32"/>
          <w:shd w:val="clear" w:color="auto" w:fill="FFFFFF"/>
          <w:lang w:val="zh-CN"/>
        </w:rPr>
      </w:pPr>
      <w:r>
        <w:rPr>
          <w:rFonts w:asciiTheme="minorHAnsi" w:eastAsiaTheme="minorHAnsi" w:hAnsiTheme="minorHAnsi" w:cs="Arial Unicode MS" w:hint="eastAsia"/>
          <w:color w:val="ED220B"/>
          <w:sz w:val="32"/>
          <w:szCs w:val="32"/>
          <w:shd w:val="clear" w:color="auto" w:fill="FFFFFF"/>
          <w:lang w:val="zh-CN"/>
        </w:rPr>
        <w:t>核心代码</w:t>
      </w:r>
      <w:r w:rsidR="003B2CDF">
        <w:rPr>
          <w:rFonts w:asciiTheme="minorHAnsi" w:eastAsiaTheme="minorHAnsi" w:hAnsiTheme="minorHAnsi" w:cs="Arial Unicode MS" w:hint="eastAsia"/>
          <w:noProof/>
          <w:color w:val="ED220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0D3241" wp14:editId="764DDD53">
                <wp:simplePos x="0" y="0"/>
                <wp:positionH relativeFrom="column">
                  <wp:posOffset>0</wp:posOffset>
                </wp:positionH>
                <wp:positionV relativeFrom="paragraph">
                  <wp:posOffset>473075</wp:posOffset>
                </wp:positionV>
                <wp:extent cx="5260340" cy="1337945"/>
                <wp:effectExtent l="0" t="0" r="0" b="8890"/>
                <wp:wrapTopAndBottom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0340" cy="1337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6F4073A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::deleteStu(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3F6E74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* stu){</w:t>
                            </w:r>
                          </w:p>
                          <w:p w14:paraId="2AC5FADD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lang w:val="en-US"/>
                              </w:rPr>
                              <w:t>你删除的考生的信息是：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2E0D6E"/>
                                <w:lang w:val="en-US"/>
                              </w:rPr>
                              <w:t>endl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0835AC02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5C2699"/>
                                <w:lang w:val="en-US"/>
                              </w:rPr>
                              <w:t>cout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&lt;&lt;*stu;</w:t>
                            </w:r>
                          </w:p>
                          <w:p w14:paraId="0E14734A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stu-&gt;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_last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= stu-&gt;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_last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419797F4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stu-&gt;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_last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= stu-&gt;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3F6E74"/>
                                <w:lang w:val="en-US"/>
                              </w:rPr>
                              <w:t>_next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;</w:t>
                            </w:r>
                          </w:p>
                          <w:p w14:paraId="6FAD3CB6" w14:textId="77777777" w:rsidR="00B6790F" w:rsidRDefault="00B6790F" w:rsidP="00541D4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lang w:val="en-US"/>
                              </w:rPr>
                              <w:t>delete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 xml:space="preserve"> stu;</w:t>
                            </w:r>
                          </w:p>
                          <w:p w14:paraId="63FF007C" w14:textId="77777777" w:rsidR="00B6790F" w:rsidRDefault="00B6790F" w:rsidP="00541D42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0D3241" id="_x6587__x672c__x6846__x0020_14" o:spid="_x0000_s1036" type="#_x0000_t202" style="position:absolute;margin-left:0;margin-top:37.25pt;width:414.2pt;height:105.3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" filled="f" stroked="f" strokeweight=".5pt">
                <v:textbox style="mso-fit-shape-to-text:t" inset="4pt,4pt,4pt,4pt">
                  <w:txbxContent>
                    <w:p w14:paraId="16F4073A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AA0D91"/>
                          <w:lang w:val="en-US"/>
                        </w:rPr>
                        <w:t>void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system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::</w:t>
                      </w:r>
                      <w:proofErr w:type="gramEnd"/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deleteStu(</w:t>
                      </w:r>
                      <w:r>
                        <w:rPr>
                          <w:rFonts w:ascii="Menlo" w:eastAsiaTheme="minorEastAsia" w:hAnsi="Menlo" w:cs="Menlo" w:hint="default"/>
                          <w:color w:val="3F6E74"/>
                          <w:lang w:val="en-US"/>
                        </w:rPr>
                        <w:t>student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* stu){</w:t>
                      </w:r>
                    </w:p>
                    <w:p w14:paraId="2AC5FADD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Theme="minorEastAsia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Theme="minorEastAsia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lang w:val="en-US"/>
                        </w:rPr>
                        <w:t>你删除的考生的信息是：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</w:t>
                      </w:r>
                      <w:r>
                        <w:rPr>
                          <w:rFonts w:ascii="Menlo" w:eastAsia="PingFang SC" w:hAnsi="Menlo" w:cs="Menlo" w:hint="default"/>
                          <w:color w:val="2E0D6E"/>
                          <w:lang w:val="en-US"/>
                        </w:rPr>
                        <w:t>endl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0835AC02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5C2699"/>
                          <w:lang w:val="en-US"/>
                        </w:rPr>
                        <w:t>cout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&lt;&lt;*stu;</w:t>
                      </w:r>
                    </w:p>
                    <w:p w14:paraId="0E14734A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stu-&gt;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_last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= stu-&gt;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_last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419797F4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stu-&gt;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_last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= stu-&gt;</w:t>
                      </w:r>
                      <w:r>
                        <w:rPr>
                          <w:rFonts w:ascii="Menlo" w:eastAsia="PingFang SC" w:hAnsi="Menlo" w:cs="Menlo" w:hint="default"/>
                          <w:color w:val="3F6E74"/>
                          <w:lang w:val="en-US"/>
                        </w:rPr>
                        <w:t>_next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;</w:t>
                      </w:r>
                    </w:p>
                    <w:p w14:paraId="6FAD3CB6" w14:textId="77777777" w:rsidR="00B6790F" w:rsidRDefault="00B6790F" w:rsidP="00541D4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lang w:val="en-US"/>
                        </w:rPr>
                        <w:t>delete</w:t>
                      </w: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 xml:space="preserve"> stu;</w:t>
                      </w:r>
                    </w:p>
                    <w:p w14:paraId="63FF007C" w14:textId="77777777" w:rsidR="00B6790F" w:rsidRDefault="00B6790F" w:rsidP="00541D42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bookmarkStart w:id="35" w:name="_Toc27"/>
    <w:p w14:paraId="01FE9AB0" w14:textId="77777777" w:rsidR="00DB4300" w:rsidRPr="005716DB" w:rsidRDefault="00DB4300" w:rsidP="00DB4300">
      <w:pPr>
        <w:pStyle w:val="a8"/>
        <w:rPr>
          <w:rFonts w:asciiTheme="minorHAnsi" w:eastAsiaTheme="minorHAnsi" w:hAnsiTheme="minorHAnsi"/>
          <w:shd w:val="clear" w:color="auto" w:fill="FFFFFF"/>
        </w:rPr>
      </w:pP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fldChar w:fldCharType="begin"/>
      </w: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instrText xml:space="preserve"> QUOTE  \* MERGEFORMAT </w:instrText>
      </w:r>
      <w:r>
        <w:rPr>
          <w:rFonts w:ascii="Menlo" w:eastAsiaTheme="minorEastAsia" w:hAnsi="Menlo" w:cs="Menlo"/>
          <w:b w:val="0"/>
          <w:bCs w:val="0"/>
          <w:color w:val="AA0D91"/>
          <w:sz w:val="22"/>
          <w:szCs w:val="22"/>
        </w:rPr>
        <w:fldChar w:fldCharType="end"/>
      </w:r>
      <w:r w:rsidRPr="005716DB">
        <w:rPr>
          <w:rFonts w:asciiTheme="minorHAnsi" w:eastAsiaTheme="minorHAnsi" w:hAnsiTheme="minorHAnsi" w:cs="Arial Unicode MS" w:hint="eastAsia"/>
          <w:b w:val="0"/>
          <w:bCs w:val="0"/>
          <w:shd w:val="clear" w:color="auto" w:fill="FFFFFF"/>
          <w:lang w:val="zh-CN"/>
        </w:rPr>
        <w:t>说明</w:t>
      </w:r>
    </w:p>
    <w:p w14:paraId="1F8106FD" w14:textId="77777777" w:rsidR="00541D42" w:rsidRDefault="00541D42" w:rsidP="00541D42">
      <w:pPr>
        <w:rPr>
          <w:rFonts w:hint="default"/>
          <w:shd w:val="clear" w:color="auto" w:fill="FFFFFF"/>
        </w:rPr>
      </w:pPr>
      <w:r>
        <w:rPr>
          <w:shd w:val="clear" w:color="auto" w:fill="FFFFFF"/>
        </w:rPr>
        <w:t>修改</w:t>
      </w:r>
      <w:r>
        <w:rPr>
          <w:rFonts w:hint="default"/>
          <w:shd w:val="clear" w:color="auto" w:fill="FFFFFF"/>
        </w:rPr>
        <w:t>被</w:t>
      </w:r>
      <w:r>
        <w:rPr>
          <w:shd w:val="clear" w:color="auto" w:fill="FFFFFF"/>
        </w:rPr>
        <w:t>删除</w:t>
      </w:r>
      <w:r>
        <w:rPr>
          <w:rFonts w:hint="default"/>
          <w:shd w:val="clear" w:color="auto" w:fill="FFFFFF"/>
        </w:rPr>
        <w:t>考生位置前后的考生</w:t>
      </w:r>
      <w:r>
        <w:rPr>
          <w:shd w:val="clear" w:color="auto" w:fill="FFFFFF"/>
        </w:rPr>
        <w:t>所拥有的</w:t>
      </w:r>
      <w:r>
        <w:rPr>
          <w:rFonts w:hint="default"/>
          <w:shd w:val="clear" w:color="auto" w:fill="FFFFFF"/>
        </w:rPr>
        <w:t>指针，并</w:t>
      </w:r>
      <w:r w:rsidR="004F4A15">
        <w:rPr>
          <w:shd w:val="clear" w:color="auto" w:fill="FFFFFF"/>
        </w:rPr>
        <w:t>释放</w:t>
      </w:r>
      <w:r w:rsidR="004F4A15">
        <w:rPr>
          <w:rFonts w:hint="default"/>
          <w:shd w:val="clear" w:color="auto" w:fill="FFFFFF"/>
        </w:rPr>
        <w:t>该考生所占的</w:t>
      </w:r>
      <w:r w:rsidR="004F4A15">
        <w:rPr>
          <w:shd w:val="clear" w:color="auto" w:fill="FFFFFF"/>
        </w:rPr>
        <w:t>空间</w:t>
      </w:r>
      <w:r>
        <w:rPr>
          <w:rFonts w:hint="default"/>
          <w:shd w:val="clear" w:color="auto" w:fill="FFFFFF"/>
        </w:rPr>
        <w:t>，</w:t>
      </w:r>
      <w:r>
        <w:rPr>
          <w:shd w:val="clear" w:color="auto" w:fill="FFFFFF"/>
        </w:rPr>
        <w:t>完成</w:t>
      </w:r>
      <w:r w:rsidR="004F4A15">
        <w:rPr>
          <w:shd w:val="clear" w:color="auto" w:fill="FFFFFF"/>
        </w:rPr>
        <w:t>删除</w:t>
      </w:r>
      <w:r>
        <w:rPr>
          <w:rFonts w:hint="default"/>
          <w:shd w:val="clear" w:color="auto" w:fill="FFFFFF"/>
        </w:rPr>
        <w:t>。</w:t>
      </w:r>
    </w:p>
    <w:p w14:paraId="33F5E278" w14:textId="77777777" w:rsidR="00DB4300" w:rsidRPr="00DB4300" w:rsidRDefault="00DB4300" w:rsidP="00DB4300">
      <w:pPr>
        <w:pStyle w:val="a7"/>
        <w:rPr>
          <w:rFonts w:ascii="Arial Unicode MS" w:hAnsi="Arial Unicode MS" w:cs="Arial Unicode MS"/>
          <w:sz w:val="22"/>
          <w:szCs w:val="22"/>
          <w:shd w:val="clear" w:color="auto" w:fill="FFFFFF"/>
          <w:lang w:val="zh-CN"/>
        </w:rPr>
      </w:pPr>
    </w:p>
    <w:p w14:paraId="7AFDD5CE" w14:textId="77777777" w:rsidR="00D00E32" w:rsidRDefault="001D6D67" w:rsidP="00DB4300">
      <w:pPr>
        <w:pStyle w:val="a7"/>
        <w:rPr>
          <w:rFonts w:ascii="Arial Unicode MS" w:hAnsi="Arial Unicode MS" w:cs="Arial Unicode MS"/>
          <w:lang w:val="zh-CN"/>
        </w:rPr>
      </w:pPr>
      <w:bookmarkStart w:id="36" w:name="_Toc503034670"/>
      <w:r>
        <w:rPr>
          <w:rFonts w:eastAsia="Arial Unicode MS" w:cs="Arial Unicode MS"/>
        </w:rPr>
        <w:t>4.</w:t>
      </w:r>
      <w:r>
        <w:rPr>
          <w:rFonts w:ascii="Arial Unicode MS" w:hAnsi="Arial Unicode MS" w:cs="Arial Unicode MS" w:hint="eastAsia"/>
          <w:lang w:val="zh-CN"/>
        </w:rPr>
        <w:t>测试</w:t>
      </w:r>
      <w:bookmarkEnd w:id="35"/>
      <w:bookmarkEnd w:id="36"/>
    </w:p>
    <w:p w14:paraId="77003339" w14:textId="77777777" w:rsidR="00A247C6" w:rsidRDefault="00A247C6" w:rsidP="00DB4300">
      <w:pPr>
        <w:pStyle w:val="a7"/>
      </w:pPr>
    </w:p>
    <w:p w14:paraId="5DBA076B" w14:textId="77777777" w:rsidR="00A247C6" w:rsidRDefault="004F4A15" w:rsidP="00A247C6">
      <w:pPr>
        <w:pStyle w:val="10"/>
      </w:pPr>
      <w:bookmarkStart w:id="37" w:name="_Toc503034671"/>
      <w:r>
        <w:t>4.1</w:t>
      </w:r>
      <w:r>
        <w:rPr>
          <w:rFonts w:hint="eastAsia"/>
        </w:rPr>
        <w:t>功能</w:t>
      </w:r>
      <w:r>
        <w:t>测试</w:t>
      </w:r>
      <w:bookmarkEnd w:id="37"/>
    </w:p>
    <w:p w14:paraId="44BB7B7F" w14:textId="77777777" w:rsidR="00A247C6" w:rsidRDefault="00A247C6" w:rsidP="00A247C6">
      <w:pPr>
        <w:pStyle w:val="30"/>
        <w:rPr>
          <w:shd w:val="clear" w:color="auto" w:fill="FFFFFF"/>
        </w:rPr>
      </w:pPr>
      <w:r w:rsidRPr="00A247C6">
        <w:rPr>
          <w:shd w:val="clear" w:color="auto" w:fill="FFFFFF"/>
        </w:rPr>
        <w:t>4.1.1</w:t>
      </w:r>
      <w:r>
        <w:rPr>
          <w:shd w:val="clear" w:color="auto" w:fill="FFFFFF"/>
        </w:rPr>
        <w:t>输入考生信息</w:t>
      </w:r>
    </w:p>
    <w:p w14:paraId="677D98FE" w14:textId="77777777" w:rsidR="00A247C6" w:rsidRPr="00A247C6" w:rsidRDefault="00A247C6" w:rsidP="00A247C6">
      <w:pPr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2430A0B5" wp14:editId="7891F46D">
            <wp:extent cx="6344781" cy="2893764"/>
            <wp:effectExtent l="0" t="0" r="571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01-06 20.14.2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9" t="23244" r="47773" b="49265"/>
                    <a:stretch/>
                  </pic:blipFill>
                  <pic:spPr bwMode="auto">
                    <a:xfrm>
                      <a:off x="0" y="0"/>
                      <a:ext cx="6394161" cy="291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32AA7" w14:textId="77777777" w:rsidR="00A247C6" w:rsidRPr="00A247C6" w:rsidRDefault="00A247C6" w:rsidP="00A247C6">
      <w:pPr>
        <w:pStyle w:val="30"/>
        <w:rPr>
          <w:shd w:val="clear" w:color="auto" w:fill="FFFFFF"/>
        </w:rPr>
      </w:pPr>
      <w:r w:rsidRPr="00A247C6">
        <w:rPr>
          <w:shd w:val="clear" w:color="auto" w:fill="FFFFFF"/>
        </w:rPr>
        <w:lastRenderedPageBreak/>
        <w:t>4.1.2添加考生信息</w:t>
      </w:r>
    </w:p>
    <w:p w14:paraId="6F683576" w14:textId="77777777" w:rsidR="00B6790F" w:rsidRPr="00B6790F" w:rsidRDefault="00A247C6" w:rsidP="00B6790F">
      <w:pPr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125AEE0A" wp14:editId="456AB399">
            <wp:extent cx="6117374" cy="3804863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01-06 20.14.5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9" t="34937" r="48439" b="26171"/>
                    <a:stretch/>
                  </pic:blipFill>
                  <pic:spPr bwMode="auto">
                    <a:xfrm>
                      <a:off x="0" y="0"/>
                      <a:ext cx="6135956" cy="381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7E62F" w14:textId="77777777" w:rsidR="00A247C6" w:rsidRDefault="00B6790F" w:rsidP="00B6790F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t>4.1.3</w:t>
      </w:r>
      <w:r w:rsidRPr="00B6790F">
        <w:rPr>
          <w:shd w:val="clear" w:color="auto" w:fill="FFFFFF"/>
        </w:rPr>
        <w:t>查询考生信息</w:t>
      </w:r>
    </w:p>
    <w:p w14:paraId="74A6455B" w14:textId="77777777" w:rsidR="00B6790F" w:rsidRPr="00B6790F" w:rsidRDefault="00B6790F" w:rsidP="00B6790F">
      <w:pPr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2978D6BD" wp14:editId="1BD2E88E">
            <wp:extent cx="5911731" cy="2500811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8-01-06 20.20.3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4" t="55956" r="50225" b="18804"/>
                    <a:stretch/>
                  </pic:blipFill>
                  <pic:spPr bwMode="auto">
                    <a:xfrm>
                      <a:off x="0" y="0"/>
                      <a:ext cx="5928858" cy="250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F9B50" w14:textId="77777777" w:rsidR="00B6790F" w:rsidRDefault="00B6790F" w:rsidP="00B6790F">
      <w:pPr>
        <w:pStyle w:val="30"/>
        <w:rPr>
          <w:shd w:val="clear" w:color="auto" w:fill="FFFFFF"/>
        </w:rPr>
      </w:pPr>
      <w:r w:rsidRPr="00B6790F">
        <w:rPr>
          <w:shd w:val="clear" w:color="auto" w:fill="FFFFFF"/>
        </w:rPr>
        <w:lastRenderedPageBreak/>
        <w:t>4.1.4删除考生信息</w:t>
      </w:r>
    </w:p>
    <w:p w14:paraId="36B60B3A" w14:textId="77777777" w:rsidR="00B6790F" w:rsidRPr="00B6790F" w:rsidRDefault="00B6790F" w:rsidP="00B6790F">
      <w:pPr>
        <w:rPr>
          <w:rFonts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0530458A" wp14:editId="27E86A38">
            <wp:extent cx="6003074" cy="2044845"/>
            <wp:effectExtent l="0" t="0" r="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8-01-06 20.24.5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8" t="61469" r="49425" b="17769"/>
                    <a:stretch/>
                  </pic:blipFill>
                  <pic:spPr bwMode="auto">
                    <a:xfrm>
                      <a:off x="0" y="0"/>
                      <a:ext cx="6016438" cy="204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98EA2" w14:textId="77777777" w:rsidR="00B6790F" w:rsidRDefault="00B6790F" w:rsidP="00B6790F">
      <w:pPr>
        <w:pStyle w:val="30"/>
        <w:rPr>
          <w:shd w:val="clear" w:color="auto" w:fill="FFFFFF"/>
        </w:rPr>
      </w:pPr>
      <w:r w:rsidRPr="00B6790F">
        <w:rPr>
          <w:shd w:val="clear" w:color="auto" w:fill="FFFFFF"/>
        </w:rPr>
        <w:t>4.1.5修改考生信息</w:t>
      </w:r>
    </w:p>
    <w:p w14:paraId="3541992B" w14:textId="77777777" w:rsidR="00B6790F" w:rsidRPr="00B6790F" w:rsidRDefault="00B6790F" w:rsidP="00B6790F">
      <w:pPr>
        <w:rPr>
          <w:rFonts w:ascii="Helvetica Neue" w:eastAsia="Helvetica Neue" w:hAnsi="Helvetica Neue" w:cs="Helvetica Neue" w:hint="default"/>
          <w:spacing w:val="5"/>
          <w:sz w:val="28"/>
          <w:szCs w:val="28"/>
          <w:shd w:val="clear" w:color="auto" w:fill="FFFFFF"/>
          <w:lang w:val="en-US"/>
        </w:rPr>
      </w:pPr>
      <w:r>
        <w:rPr>
          <w:rFonts w:ascii="Helvetica Neue" w:eastAsia="Helvetica Neue" w:hAnsi="Helvetica Neue" w:cs="Helvetica Neue"/>
          <w:noProof/>
          <w:spacing w:val="5"/>
          <w:sz w:val="28"/>
          <w:szCs w:val="28"/>
          <w:shd w:val="clear" w:color="auto" w:fill="FFFFFF"/>
          <w:lang w:val="en-US"/>
        </w:rPr>
        <w:drawing>
          <wp:inline distT="0" distB="0" distL="0" distR="0" wp14:anchorId="1A3FAAD5" wp14:editId="1789619B">
            <wp:extent cx="5660174" cy="2657173"/>
            <wp:effectExtent l="0" t="0" r="444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8-01-06 20.26.1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8" t="54376" r="49751" b="17503"/>
                    <a:stretch/>
                  </pic:blipFill>
                  <pic:spPr bwMode="auto">
                    <a:xfrm>
                      <a:off x="0" y="0"/>
                      <a:ext cx="5687488" cy="266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DE8EE" w14:textId="77777777" w:rsidR="00B6790F" w:rsidRDefault="00B6790F" w:rsidP="00B6790F">
      <w:pPr>
        <w:pStyle w:val="30"/>
        <w:rPr>
          <w:shd w:val="clear" w:color="auto" w:fill="FFFFFF"/>
        </w:rPr>
      </w:pPr>
      <w:r w:rsidRPr="00B6790F">
        <w:rPr>
          <w:shd w:val="clear" w:color="auto" w:fill="FFFFFF"/>
        </w:rPr>
        <w:t>4.1.6输出考生信息</w:t>
      </w:r>
    </w:p>
    <w:p w14:paraId="34FDBD6D" w14:textId="77777777" w:rsidR="00B6790F" w:rsidRPr="00B6790F" w:rsidRDefault="00B6790F" w:rsidP="00B6790F">
      <w:pPr>
        <w:rPr>
          <w:rFonts w:ascii="Helvetica Neue" w:eastAsia="Helvetica Neue" w:hAnsi="Helvetica Neue" w:cs="Helvetica Neue" w:hint="default"/>
          <w:spacing w:val="5"/>
          <w:sz w:val="28"/>
          <w:szCs w:val="28"/>
          <w:shd w:val="clear" w:color="auto" w:fill="FFFFFF"/>
          <w:lang w:val="en-US"/>
        </w:rPr>
      </w:pPr>
      <w:r>
        <w:rPr>
          <w:rFonts w:ascii="Helvetica Neue" w:eastAsia="Helvetica Neue" w:hAnsi="Helvetica Neue" w:cs="Helvetica Neue"/>
          <w:noProof/>
          <w:spacing w:val="5"/>
          <w:sz w:val="28"/>
          <w:szCs w:val="28"/>
          <w:shd w:val="clear" w:color="auto" w:fill="FFFFFF"/>
          <w:lang w:val="en-US"/>
        </w:rPr>
        <w:drawing>
          <wp:inline distT="0" distB="0" distL="0" distR="0" wp14:anchorId="0C7241F1" wp14:editId="16586ABC">
            <wp:extent cx="6139563" cy="2082549"/>
            <wp:effectExtent l="0" t="0" r="762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8-01-06 20.27.1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0" t="61730" r="49259" b="17506"/>
                    <a:stretch/>
                  </pic:blipFill>
                  <pic:spPr bwMode="auto">
                    <a:xfrm>
                      <a:off x="0" y="0"/>
                      <a:ext cx="6157573" cy="208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8E152" w14:textId="77777777" w:rsidR="00A247C6" w:rsidRDefault="00B6790F" w:rsidP="00B6790F">
      <w:pPr>
        <w:pStyle w:val="30"/>
        <w:rPr>
          <w:shd w:val="clear" w:color="auto" w:fill="FFFFFF"/>
        </w:rPr>
      </w:pPr>
      <w:r w:rsidRPr="00B6790F">
        <w:rPr>
          <w:shd w:val="clear" w:color="auto" w:fill="FFFFFF"/>
        </w:rPr>
        <w:lastRenderedPageBreak/>
        <w:t>4.1.7退出系统</w:t>
      </w:r>
    </w:p>
    <w:p w14:paraId="3DC8B309" w14:textId="77777777" w:rsidR="00B6790F" w:rsidRPr="00B6790F" w:rsidRDefault="00B6790F" w:rsidP="00A247C6">
      <w:pPr>
        <w:rPr>
          <w:rFonts w:ascii="Helvetica Neue" w:eastAsia="Helvetica Neue" w:hAnsi="Helvetica Neue" w:cs="Helvetica Neue" w:hint="default"/>
          <w:spacing w:val="5"/>
          <w:sz w:val="28"/>
          <w:szCs w:val="28"/>
          <w:shd w:val="clear" w:color="auto" w:fill="FFFFFF"/>
          <w:lang w:val="en-US"/>
        </w:rPr>
      </w:pPr>
      <w:r>
        <w:rPr>
          <w:rFonts w:ascii="Helvetica Neue" w:eastAsia="Helvetica Neue" w:hAnsi="Helvetica Neue" w:cs="Helvetica Neue"/>
          <w:noProof/>
          <w:spacing w:val="5"/>
          <w:sz w:val="28"/>
          <w:szCs w:val="28"/>
          <w:shd w:val="clear" w:color="auto" w:fill="FFFFFF"/>
          <w:lang w:val="en-US"/>
        </w:rPr>
        <w:drawing>
          <wp:inline distT="0" distB="0" distL="0" distR="0" wp14:anchorId="590359E7" wp14:editId="709CE82E">
            <wp:extent cx="6369777" cy="2051148"/>
            <wp:effectExtent l="0" t="0" r="571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01-06 20.27.1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2" t="58053" r="49250" b="22231"/>
                    <a:stretch/>
                  </pic:blipFill>
                  <pic:spPr bwMode="auto">
                    <a:xfrm>
                      <a:off x="0" y="0"/>
                      <a:ext cx="6382538" cy="205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930DB" w14:textId="77777777" w:rsidR="00D00E32" w:rsidRDefault="001D6D67" w:rsidP="00A247C6">
      <w:pPr>
        <w:pStyle w:val="10"/>
      </w:pPr>
      <w:bookmarkStart w:id="38" w:name="_Toc29"/>
      <w:bookmarkStart w:id="39" w:name="_Toc503034672"/>
      <w:r>
        <w:t>4.</w:t>
      </w:r>
      <w:r w:rsidR="00B6790F">
        <w:t>2</w:t>
      </w:r>
      <w:r>
        <w:rPr>
          <w:rFonts w:ascii="Arial Unicode MS" w:hAnsi="Arial Unicode MS" w:hint="eastAsia"/>
        </w:rPr>
        <w:t>出错测试</w:t>
      </w:r>
      <w:bookmarkEnd w:id="38"/>
      <w:bookmarkEnd w:id="39"/>
    </w:p>
    <w:p w14:paraId="452415C7" w14:textId="77777777" w:rsidR="00D00E32" w:rsidRDefault="00B6790F" w:rsidP="00E16245">
      <w:pPr>
        <w:pStyle w:val="30"/>
        <w:rPr>
          <w:shd w:val="clear" w:color="auto" w:fill="FFFFFF"/>
        </w:rPr>
      </w:pPr>
      <w:r w:rsidRPr="00E16245">
        <w:rPr>
          <w:shd w:val="clear" w:color="auto" w:fill="FFFFFF"/>
        </w:rPr>
        <w:t>4.2.1</w:t>
      </w:r>
      <w:r w:rsidR="001D6D67" w:rsidRPr="00E16245">
        <w:rPr>
          <w:shd w:val="clear" w:color="auto" w:fill="FFFFFF"/>
        </w:rPr>
        <w:t>输入非法字符</w:t>
      </w:r>
    </w:p>
    <w:p w14:paraId="1464536E" w14:textId="77777777" w:rsidR="00E16245" w:rsidRPr="00E16245" w:rsidRDefault="00E16245" w:rsidP="00E16245">
      <w:pPr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4E8410D1" wp14:editId="3B85EF2D">
            <wp:extent cx="3446186" cy="1463319"/>
            <wp:effectExtent l="0" t="0" r="825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8-01-06 20.37.4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4" t="9982" r="78159" b="78193"/>
                    <a:stretch/>
                  </pic:blipFill>
                  <pic:spPr bwMode="auto">
                    <a:xfrm>
                      <a:off x="0" y="0"/>
                      <a:ext cx="3474864" cy="147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15828" w14:textId="77777777" w:rsidR="00B6790F" w:rsidRPr="00E16245" w:rsidRDefault="00B6790F" w:rsidP="00E16245">
      <w:pPr>
        <w:pStyle w:val="30"/>
        <w:rPr>
          <w:shd w:val="clear" w:color="auto" w:fill="FFFFFF"/>
        </w:rPr>
      </w:pPr>
      <w:r w:rsidRPr="00E16245">
        <w:rPr>
          <w:shd w:val="clear" w:color="auto" w:fill="FFFFFF"/>
        </w:rPr>
        <w:t>4.2.2</w:t>
      </w:r>
      <w:r w:rsidR="00E16245" w:rsidRPr="00E16245">
        <w:rPr>
          <w:shd w:val="clear" w:color="auto" w:fill="FFFFFF"/>
        </w:rPr>
        <w:t>插入位置不合理</w:t>
      </w:r>
    </w:p>
    <w:p w14:paraId="4AFFF562" w14:textId="77777777" w:rsidR="00E16245" w:rsidRDefault="00AF4499">
      <w:pPr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1C35759B" wp14:editId="49ED7022">
            <wp:extent cx="4974374" cy="2423974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8-01-06 20.39.5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9" t="23905" r="57309" b="46141"/>
                    <a:stretch/>
                  </pic:blipFill>
                  <pic:spPr bwMode="auto">
                    <a:xfrm>
                      <a:off x="0" y="0"/>
                      <a:ext cx="4996189" cy="243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59E4C" w14:textId="77777777" w:rsidR="00E16245" w:rsidRDefault="00E16245" w:rsidP="00E16245">
      <w:pPr>
        <w:pStyle w:val="30"/>
        <w:rPr>
          <w:shd w:val="clear" w:color="auto" w:fill="FFFFFF"/>
        </w:rPr>
      </w:pPr>
      <w:r w:rsidRPr="00E16245">
        <w:rPr>
          <w:shd w:val="clear" w:color="auto" w:fill="FFFFFF"/>
        </w:rPr>
        <w:lastRenderedPageBreak/>
        <w:t>4.2.3根据考号找不到考生</w:t>
      </w:r>
    </w:p>
    <w:p w14:paraId="3346A074" w14:textId="77777777" w:rsidR="00AF4499" w:rsidRPr="00AF4499" w:rsidRDefault="00AF4499" w:rsidP="00AF4499">
      <w:pPr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34F3A45D" wp14:editId="01F55FBA">
            <wp:extent cx="5951983" cy="193717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快照 2018-01-06 20.40.47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t="45970" r="53850" b="32478"/>
                    <a:stretch/>
                  </pic:blipFill>
                  <pic:spPr bwMode="auto">
                    <a:xfrm>
                      <a:off x="0" y="0"/>
                      <a:ext cx="6015788" cy="195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649A0" w14:textId="77777777" w:rsidR="00C20CE4" w:rsidRDefault="00C20CE4">
      <w:pPr>
        <w:rPr>
          <w:rFonts w:hint="default"/>
        </w:rPr>
      </w:pPr>
    </w:p>
    <w:sectPr w:rsidR="00C20CE4">
      <w:headerReference w:type="default" r:id="rId1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A9E74C" w14:textId="77777777" w:rsidR="00193961" w:rsidRDefault="00193961">
      <w:pPr>
        <w:rPr>
          <w:rFonts w:hint="default"/>
        </w:rPr>
      </w:pPr>
      <w:r>
        <w:separator/>
      </w:r>
    </w:p>
  </w:endnote>
  <w:endnote w:type="continuationSeparator" w:id="0">
    <w:p w14:paraId="3B049AD0" w14:textId="77777777" w:rsidR="00193961" w:rsidRDefault="00193961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dobe 宋体 Std L">
    <w:charset w:val="86"/>
    <w:family w:val="auto"/>
    <w:pitch w:val="variable"/>
    <w:sig w:usb0="00000001" w:usb1="0A0F1810" w:usb2="00000016" w:usb3="00000000" w:csb0="00060007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PingFang SC">
    <w:panose1 w:val="020B0400000000000000"/>
    <w:charset w:val="88"/>
    <w:family w:val="auto"/>
    <w:pitch w:val="variable"/>
    <w:sig w:usb0="A00002FF" w:usb1="7ACFFDFB" w:usb2="00000017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B8C076" w14:textId="77777777" w:rsidR="00193961" w:rsidRDefault="00193961">
      <w:pPr>
        <w:rPr>
          <w:rFonts w:hint="default"/>
        </w:rPr>
      </w:pPr>
      <w:r>
        <w:separator/>
      </w:r>
    </w:p>
  </w:footnote>
  <w:footnote w:type="continuationSeparator" w:id="0">
    <w:p w14:paraId="199B45DC" w14:textId="77777777" w:rsidR="00193961" w:rsidRDefault="00193961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50D888" w14:textId="77777777" w:rsidR="00B6790F" w:rsidRDefault="00B6790F">
    <w:pPr>
      <w:pStyle w:val="a4"/>
      <w:tabs>
        <w:tab w:val="clear" w:pos="9020"/>
        <w:tab w:val="center" w:pos="4819"/>
        <w:tab w:val="right" w:pos="9638"/>
      </w:tabs>
    </w:pPr>
    <w:r>
      <w:fldChar w:fldCharType="begin"/>
    </w:r>
    <w:r>
      <w:instrText xml:space="preserve"> PAGE </w:instrText>
    </w:r>
    <w:r>
      <w:fldChar w:fldCharType="separate"/>
    </w:r>
    <w:r w:rsidR="00E46948">
      <w:rPr>
        <w:noProof/>
      </w:rPr>
      <w:t>3</w:t>
    </w:r>
    <w:r>
      <w:fldChar w:fldCharType="end"/>
    </w:r>
    <w:r>
      <w:rPr>
        <w:lang w:val="zh-TW" w:eastAsia="zh-TW"/>
      </w:rPr>
      <w:t>/</w:t>
    </w:r>
    <w:fldSimple w:instr=" NUMPAGES ">
      <w:r w:rsidR="00E46948">
        <w:rPr>
          <w:noProof/>
        </w:rPr>
        <w:t>15</w:t>
      </w:r>
    </w:fldSimple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BA33D0"/>
    <w:multiLevelType w:val="hybridMultilevel"/>
    <w:tmpl w:val="D3BECD12"/>
    <w:lvl w:ilvl="0" w:tplc="34C6FC54">
      <w:start w:val="1"/>
      <w:numFmt w:val="decimal"/>
      <w:lvlText w:val="（%1）"/>
      <w:lvlJc w:val="left"/>
      <w:pPr>
        <w:ind w:left="540" w:hanging="540"/>
      </w:pPr>
      <w:rPr>
        <w:rFonts w:ascii="Adobe 宋体 Std L" w:hAnsi="Adobe 宋体 Std L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oNotDisplayPageBoundaries/>
  <w:bordersDoNotSurroundHeader/>
  <w:bordersDoNotSurroundFooter/>
  <w:hideSpellingErrors/>
  <w:hideGrammaticalErrors/>
  <w:attachedTemplate r:id="rId1"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F87"/>
    <w:rsid w:val="00000CFC"/>
    <w:rsid w:val="00004736"/>
    <w:rsid w:val="00193961"/>
    <w:rsid w:val="001A591A"/>
    <w:rsid w:val="001D6D67"/>
    <w:rsid w:val="00397CC5"/>
    <w:rsid w:val="003A2704"/>
    <w:rsid w:val="003B2CDF"/>
    <w:rsid w:val="004F4A15"/>
    <w:rsid w:val="005107BC"/>
    <w:rsid w:val="00510B5A"/>
    <w:rsid w:val="00520F09"/>
    <w:rsid w:val="00541D42"/>
    <w:rsid w:val="00567871"/>
    <w:rsid w:val="005716DB"/>
    <w:rsid w:val="005C4A62"/>
    <w:rsid w:val="00881F87"/>
    <w:rsid w:val="00901E10"/>
    <w:rsid w:val="00937DD3"/>
    <w:rsid w:val="009A3C08"/>
    <w:rsid w:val="00A06826"/>
    <w:rsid w:val="00A247C6"/>
    <w:rsid w:val="00A26BF3"/>
    <w:rsid w:val="00AF4499"/>
    <w:rsid w:val="00B6790F"/>
    <w:rsid w:val="00C20CE4"/>
    <w:rsid w:val="00C34BF0"/>
    <w:rsid w:val="00CB5AD1"/>
    <w:rsid w:val="00D00E32"/>
    <w:rsid w:val="00D228FE"/>
    <w:rsid w:val="00D70587"/>
    <w:rsid w:val="00D75032"/>
    <w:rsid w:val="00DB4300"/>
    <w:rsid w:val="00DC3294"/>
    <w:rsid w:val="00DD7B2B"/>
    <w:rsid w:val="00E16245"/>
    <w:rsid w:val="00E46948"/>
    <w:rsid w:val="00E821E5"/>
    <w:rsid w:val="00FD6FAB"/>
    <w:rsid w:val="00FE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5580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Arial Unicode MS" w:eastAsia="Adobe 宋体 Std L" w:hAnsi="Arial Unicode MS" w:cs="Arial Unicode MS" w:hint="eastAsia"/>
      <w:color w:val="000000"/>
      <w:sz w:val="22"/>
      <w:szCs w:val="22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customStyle="1" w:styleId="a5">
    <w:name w:val="大标题"/>
    <w:next w:val="a"/>
    <w:pPr>
      <w:keepNext/>
      <w:outlineLvl w:val="0"/>
    </w:pPr>
    <w:rPr>
      <w:rFonts w:ascii="Arial Unicode MS" w:eastAsia="Adobe 宋体 Std L" w:hAnsi="Arial Unicode MS" w:cs="Arial Unicode MS" w:hint="eastAsia"/>
      <w:color w:val="000000"/>
      <w:sz w:val="60"/>
      <w:szCs w:val="60"/>
      <w:lang w:val="zh-CN"/>
    </w:rPr>
  </w:style>
  <w:style w:type="paragraph" w:styleId="a6">
    <w:name w:val="Subtitle"/>
    <w:next w:val="a"/>
    <w:pPr>
      <w:keepNext/>
    </w:pPr>
    <w:rPr>
      <w:rFonts w:ascii="Arial Unicode MS" w:eastAsia="Adobe 宋体 Std L" w:hAnsi="Arial Unicode MS" w:cs="Arial Unicode MS" w:hint="eastAsia"/>
      <w:color w:val="000000"/>
      <w:sz w:val="40"/>
      <w:szCs w:val="40"/>
      <w:lang w:val="zh-CN"/>
    </w:rPr>
  </w:style>
  <w:style w:type="paragraph" w:styleId="1">
    <w:name w:val="toc 1"/>
    <w:uiPriority w:val="39"/>
    <w:pPr>
      <w:spacing w:before="120"/>
    </w:pPr>
    <w:rPr>
      <w:rFonts w:asciiTheme="minorHAnsi" w:eastAsiaTheme="minorHAnsi" w:hAnsi="Arial Unicode MS" w:cs="Arial Unicode MS" w:hint="eastAsia"/>
      <w:b/>
      <w:color w:val="000000"/>
      <w:sz w:val="24"/>
      <w:szCs w:val="24"/>
      <w:lang w:val="zh-CN"/>
    </w:rPr>
  </w:style>
  <w:style w:type="paragraph" w:styleId="2">
    <w:name w:val="toc 2"/>
    <w:uiPriority w:val="39"/>
    <w:pPr>
      <w:ind w:left="220"/>
    </w:pPr>
    <w:rPr>
      <w:rFonts w:asciiTheme="minorHAnsi" w:eastAsiaTheme="minorHAnsi" w:hAnsi="Arial Unicode MS" w:cs="Arial Unicode MS" w:hint="eastAsia"/>
      <w:b/>
      <w:color w:val="000000"/>
      <w:sz w:val="22"/>
      <w:szCs w:val="22"/>
      <w:lang w:val="zh-CN"/>
    </w:rPr>
  </w:style>
  <w:style w:type="paragraph" w:customStyle="1" w:styleId="a7">
    <w:name w:val="小标题"/>
    <w:pPr>
      <w:keepNext/>
      <w:outlineLvl w:val="1"/>
    </w:pPr>
    <w:rPr>
      <w:rFonts w:ascii="Adobe 宋体 Std L" w:eastAsia="Adobe 宋体 Std L" w:hAnsi="Adobe 宋体 Std L" w:cs="Adobe 宋体 Std L"/>
      <w:color w:val="000000"/>
      <w:sz w:val="36"/>
      <w:szCs w:val="36"/>
    </w:rPr>
  </w:style>
  <w:style w:type="paragraph" w:styleId="3">
    <w:name w:val="toc 3"/>
    <w:uiPriority w:val="39"/>
    <w:pPr>
      <w:ind w:left="440"/>
    </w:pPr>
    <w:rPr>
      <w:rFonts w:asciiTheme="minorHAnsi" w:eastAsiaTheme="minorHAnsi" w:hAnsi="Arial Unicode MS" w:cs="Arial Unicode MS" w:hint="eastAsia"/>
      <w:color w:val="000000"/>
      <w:sz w:val="22"/>
      <w:szCs w:val="22"/>
      <w:lang w:val="zh-CN"/>
    </w:rPr>
  </w:style>
  <w:style w:type="paragraph" w:customStyle="1" w:styleId="20">
    <w:name w:val="小标题 2"/>
    <w:next w:val="a"/>
    <w:pPr>
      <w:keepNext/>
      <w:outlineLvl w:val="2"/>
    </w:pPr>
    <w:rPr>
      <w:rFonts w:ascii="Adobe 宋体 Std L" w:eastAsia="Adobe 宋体 Std L" w:hAnsi="Adobe 宋体 Std L" w:cs="Adobe 宋体 Std L"/>
      <w:color w:val="000000"/>
      <w:sz w:val="32"/>
      <w:szCs w:val="32"/>
    </w:rPr>
  </w:style>
  <w:style w:type="paragraph" w:styleId="4">
    <w:name w:val="toc 4"/>
    <w:pPr>
      <w:ind w:left="660"/>
    </w:pPr>
    <w:rPr>
      <w:rFonts w:asciiTheme="minorHAnsi" w:eastAsiaTheme="minorHAnsi" w:hAnsi="Arial Unicode MS" w:cs="Arial Unicode MS" w:hint="eastAsia"/>
      <w:color w:val="000000"/>
      <w:lang w:val="zh-CN"/>
    </w:rPr>
  </w:style>
  <w:style w:type="paragraph" w:customStyle="1" w:styleId="30">
    <w:name w:val="小标题 3"/>
    <w:next w:val="a"/>
    <w:pPr>
      <w:keepNext/>
      <w:pBdr>
        <w:top w:val="single" w:sz="4" w:space="0" w:color="515151"/>
      </w:pBdr>
      <w:spacing w:before="360" w:after="40" w:line="288" w:lineRule="auto"/>
      <w:outlineLvl w:val="3"/>
    </w:pPr>
    <w:rPr>
      <w:rFonts w:ascii="Helvetica Neue" w:eastAsia="Helvetica Neue" w:hAnsi="Helvetica Neue" w:cs="Helvetica Neue"/>
      <w:color w:val="000000"/>
      <w:spacing w:val="5"/>
      <w:sz w:val="28"/>
      <w:szCs w:val="28"/>
    </w:rPr>
  </w:style>
  <w:style w:type="paragraph" w:styleId="5">
    <w:name w:val="toc 5"/>
    <w:pPr>
      <w:ind w:left="880"/>
    </w:pPr>
    <w:rPr>
      <w:rFonts w:asciiTheme="minorHAnsi" w:eastAsiaTheme="minorHAnsi" w:hAnsi="Arial Unicode MS" w:cs="Arial Unicode MS" w:hint="eastAsia"/>
      <w:color w:val="000000"/>
      <w:lang w:val="zh-CN"/>
    </w:rPr>
  </w:style>
  <w:style w:type="paragraph" w:customStyle="1" w:styleId="a8">
    <w:name w:val="小标题（红色）"/>
    <w:next w:val="a"/>
    <w:pPr>
      <w:keepNext/>
      <w:outlineLvl w:val="4"/>
    </w:pPr>
    <w:rPr>
      <w:rFonts w:ascii="Helvetica Neue" w:eastAsia="Helvetica Neue" w:hAnsi="Helvetica Neue" w:cs="Helvetica Neue"/>
      <w:b/>
      <w:bCs/>
      <w:color w:val="ED220B"/>
      <w:sz w:val="32"/>
      <w:szCs w:val="32"/>
    </w:rPr>
  </w:style>
  <w:style w:type="paragraph" w:customStyle="1" w:styleId="a9">
    <w:name w:val="默认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aa">
    <w:name w:val="说明"/>
    <w:pPr>
      <w:tabs>
        <w:tab w:val="left" w:pos="1150"/>
      </w:tabs>
    </w:pPr>
    <w:rPr>
      <w:rFonts w:ascii="Helvetica Neue" w:eastAsia="Arial Unicode MS" w:hAnsi="Helvetica Neue" w:cs="Arial Unicode MS"/>
      <w:b/>
      <w:bCs/>
      <w:caps/>
      <w:color w:val="000000"/>
      <w:lang w:val="zh-CN"/>
    </w:rPr>
  </w:style>
  <w:style w:type="paragraph" w:customStyle="1" w:styleId="ab">
    <w:name w:val="引用代码"/>
    <w:rPr>
      <w:rFonts w:ascii="Menlo" w:eastAsia="Arial Unicode MS" w:hAnsi="Menlo" w:cs="Arial Unicode MS"/>
      <w:color w:val="000000"/>
      <w:sz w:val="22"/>
      <w:szCs w:val="22"/>
    </w:rPr>
  </w:style>
  <w:style w:type="paragraph" w:customStyle="1" w:styleId="ac">
    <w:name w:val="注释"/>
    <w:rPr>
      <w:rFonts w:ascii="Menlo" w:eastAsia="Arial Unicode MS" w:hAnsi="Menlo" w:cs="Arial Unicode MS"/>
      <w:i/>
      <w:iCs/>
      <w:color w:val="999988"/>
      <w:sz w:val="22"/>
      <w:szCs w:val="22"/>
    </w:rPr>
  </w:style>
  <w:style w:type="paragraph" w:styleId="ad">
    <w:name w:val="List Paragraph"/>
    <w:basedOn w:val="a"/>
    <w:uiPriority w:val="34"/>
    <w:qFormat/>
    <w:rsid w:val="00000CFC"/>
    <w:pPr>
      <w:ind w:firstLineChars="200" w:firstLine="420"/>
    </w:pPr>
  </w:style>
  <w:style w:type="paragraph" w:styleId="ae">
    <w:name w:val="Quote"/>
    <w:basedOn w:val="a"/>
    <w:next w:val="a"/>
    <w:link w:val="af"/>
    <w:uiPriority w:val="29"/>
    <w:qFormat/>
    <w:rsid w:val="00DD7B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">
    <w:name w:val="引用字符"/>
    <w:basedOn w:val="a0"/>
    <w:link w:val="ae"/>
    <w:uiPriority w:val="29"/>
    <w:rsid w:val="00DD7B2B"/>
    <w:rPr>
      <w:rFonts w:ascii="Arial Unicode MS" w:eastAsia="Adobe 宋体 Std L" w:hAnsi="Arial Unicode MS" w:cs="Arial Unicode MS"/>
      <w:i/>
      <w:iCs/>
      <w:color w:val="404040" w:themeColor="text1" w:themeTint="BF"/>
      <w:sz w:val="22"/>
      <w:szCs w:val="22"/>
      <w:lang w:val="zh-CN"/>
    </w:rPr>
  </w:style>
  <w:style w:type="paragraph" w:styleId="af0">
    <w:name w:val="Intense Quote"/>
    <w:basedOn w:val="a"/>
    <w:next w:val="a"/>
    <w:link w:val="af1"/>
    <w:uiPriority w:val="30"/>
    <w:qFormat/>
    <w:rsid w:val="00DD7B2B"/>
    <w:pPr>
      <w:pBdr>
        <w:top w:val="single" w:sz="4" w:space="10" w:color="00A2FF" w:themeColor="accent1"/>
        <w:bottom w:val="single" w:sz="4" w:space="10" w:color="00A2FF" w:themeColor="accent1"/>
      </w:pBdr>
      <w:spacing w:before="360" w:after="360"/>
      <w:ind w:left="864" w:right="864"/>
      <w:jc w:val="center"/>
    </w:pPr>
    <w:rPr>
      <w:i/>
      <w:iCs/>
      <w:color w:val="00A2FF" w:themeColor="accent1"/>
    </w:rPr>
  </w:style>
  <w:style w:type="character" w:customStyle="1" w:styleId="af1">
    <w:name w:val="明显引用字符"/>
    <w:basedOn w:val="a0"/>
    <w:link w:val="af0"/>
    <w:uiPriority w:val="30"/>
    <w:rsid w:val="00DD7B2B"/>
    <w:rPr>
      <w:rFonts w:ascii="Arial Unicode MS" w:eastAsia="Adobe 宋体 Std L" w:hAnsi="Arial Unicode MS" w:cs="Arial Unicode MS"/>
      <w:i/>
      <w:iCs/>
      <w:color w:val="00A2FF" w:themeColor="accent1"/>
      <w:sz w:val="22"/>
      <w:szCs w:val="22"/>
      <w:lang w:val="zh-CN"/>
    </w:rPr>
  </w:style>
  <w:style w:type="character" w:styleId="af2">
    <w:name w:val="Subtle Reference"/>
    <w:basedOn w:val="a0"/>
    <w:uiPriority w:val="31"/>
    <w:qFormat/>
    <w:rsid w:val="00DD7B2B"/>
    <w:rPr>
      <w:smallCaps/>
      <w:color w:val="5A5A5A" w:themeColor="text1" w:themeTint="A5"/>
    </w:rPr>
  </w:style>
  <w:style w:type="character" w:styleId="af3">
    <w:name w:val="Strong"/>
    <w:basedOn w:val="a0"/>
    <w:uiPriority w:val="22"/>
    <w:qFormat/>
    <w:rsid w:val="00DD7B2B"/>
    <w:rPr>
      <w:b/>
      <w:bCs/>
    </w:rPr>
  </w:style>
  <w:style w:type="character" w:styleId="af4">
    <w:name w:val="Subtle Emphasis"/>
    <w:basedOn w:val="a0"/>
    <w:uiPriority w:val="19"/>
    <w:qFormat/>
    <w:rsid w:val="00DD7B2B"/>
    <w:rPr>
      <w:i/>
      <w:iCs/>
      <w:color w:val="404040" w:themeColor="text1" w:themeTint="BF"/>
    </w:rPr>
  </w:style>
  <w:style w:type="character" w:styleId="af5">
    <w:name w:val="Emphasis"/>
    <w:basedOn w:val="a0"/>
    <w:uiPriority w:val="20"/>
    <w:qFormat/>
    <w:rsid w:val="00DD7B2B"/>
    <w:rPr>
      <w:i/>
      <w:iCs/>
    </w:rPr>
  </w:style>
  <w:style w:type="paragraph" w:styleId="6">
    <w:name w:val="toc 6"/>
    <w:basedOn w:val="a"/>
    <w:next w:val="a"/>
    <w:autoRedefine/>
    <w:uiPriority w:val="39"/>
    <w:unhideWhenUsed/>
    <w:rsid w:val="00A247C6"/>
    <w:pPr>
      <w:ind w:left="1100"/>
    </w:pPr>
    <w:rPr>
      <w:rFonts w:asciiTheme="minorHAnsi"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247C6"/>
    <w:pPr>
      <w:ind w:left="1320"/>
    </w:pPr>
    <w:rPr>
      <w:rFonts w:asciiTheme="minorHAnsi"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247C6"/>
    <w:pPr>
      <w:ind w:left="1540"/>
    </w:pPr>
    <w:rPr>
      <w:rFonts w:asciiTheme="minorHAnsi"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247C6"/>
    <w:pPr>
      <w:ind w:left="1760"/>
    </w:pPr>
    <w:rPr>
      <w:rFonts w:asciiTheme="minorHAnsi" w:eastAsiaTheme="minorHAnsi"/>
      <w:sz w:val="20"/>
      <w:szCs w:val="20"/>
    </w:rPr>
  </w:style>
  <w:style w:type="paragraph" w:customStyle="1" w:styleId="10">
    <w:name w:val="样式1"/>
    <w:basedOn w:val="20"/>
    <w:rsid w:val="00A247C6"/>
    <w:rPr>
      <w:rFonts w:eastAsia="Arial Unicode MS" w:cs="Arial Unicode MS"/>
    </w:rPr>
  </w:style>
  <w:style w:type="paragraph" w:styleId="af6">
    <w:name w:val="Date"/>
    <w:basedOn w:val="a"/>
    <w:next w:val="a"/>
    <w:link w:val="af7"/>
    <w:uiPriority w:val="99"/>
    <w:semiHidden/>
    <w:unhideWhenUsed/>
    <w:rsid w:val="00A247C6"/>
    <w:pPr>
      <w:ind w:leftChars="2500" w:left="100"/>
    </w:pPr>
  </w:style>
  <w:style w:type="character" w:customStyle="1" w:styleId="af7">
    <w:name w:val="日期字符"/>
    <w:basedOn w:val="a0"/>
    <w:link w:val="af6"/>
    <w:uiPriority w:val="99"/>
    <w:semiHidden/>
    <w:rsid w:val="00A247C6"/>
    <w:rPr>
      <w:rFonts w:ascii="Arial Unicode MS" w:eastAsia="Adobe 宋体 Std L" w:hAnsi="Arial Unicode MS" w:cs="Arial Unicode MS"/>
      <w:color w:val="000000"/>
      <w:sz w:val="22"/>
      <w:szCs w:val="22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arahWuTX/Desktop/&#35838;&#31243;&#35774;&#35745;/P01_1652677_&#21556;&#26704;&#27427;/Proj_01/P01_1652677_&#21556;&#26704;&#27427;_&#35828;&#26126;&#25991;&#26723;.dotx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Adobe 宋体 Std L"/>
        <a:ea typeface="Adobe 宋体 Std L"/>
        <a:cs typeface="Adobe 宋体 Std L"/>
      </a:majorFont>
      <a:minorFont>
        <a:latin typeface="Adobe 宋体 Std L"/>
        <a:ea typeface="Adobe 宋体 Std L"/>
        <a:cs typeface="Adobe 宋体 Std L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dobe 宋体 Std 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DDE8754-5EE0-E942-AC61-3D2DF40E6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P01_1652677_吴桐欣_说明文档.dotx</Template>
  <TotalTime>0</TotalTime>
  <Pages>15</Pages>
  <Words>384</Words>
  <Characters>2190</Characters>
  <Application>Microsoft Macintosh Word</Application>
  <DocSecurity>0</DocSecurity>
  <Lines>18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</dc:creator>
  <cp:lastModifiedBy>sarah</cp:lastModifiedBy>
  <cp:revision>3</cp:revision>
  <dcterms:created xsi:type="dcterms:W3CDTF">2018-01-06T12:46:00Z</dcterms:created>
  <dcterms:modified xsi:type="dcterms:W3CDTF">2018-01-06T13:30:00Z</dcterms:modified>
</cp:coreProperties>
</file>